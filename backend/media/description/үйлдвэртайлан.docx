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50761" w14:textId="0717AB7D" w:rsidR="00015FA7" w:rsidRPr="00DF0459" w:rsidRDefault="007527C7" w:rsidP="000715B8">
      <w:pPr>
        <w:jc w:val="center"/>
        <w:rPr>
          <w:b/>
          <w:bCs/>
          <w:sz w:val="32"/>
          <w:szCs w:val="32"/>
          <w:lang w:val="mn-MN"/>
        </w:rPr>
      </w:pPr>
      <w:r w:rsidRPr="00DF0459">
        <w:rPr>
          <w:b/>
          <w:bCs/>
          <w:sz w:val="32"/>
          <w:szCs w:val="32"/>
          <w:lang w:val="mn-MN"/>
        </w:rPr>
        <w:t>МЭДЭЭЛЭЛ, ТЕХНОЛОГИЙН СУРГУУЛЬ</w:t>
      </w:r>
    </w:p>
    <w:p w14:paraId="31C8F32C" w14:textId="77777777" w:rsidR="0098755C" w:rsidRPr="00DF0459" w:rsidRDefault="0098755C">
      <w:pPr>
        <w:jc w:val="center"/>
        <w:rPr>
          <w:lang w:val="mn-MN"/>
        </w:rPr>
      </w:pPr>
    </w:p>
    <w:p w14:paraId="0525BE26" w14:textId="77777777" w:rsidR="00F94DBD" w:rsidRPr="00DF0459" w:rsidRDefault="00F94DBD" w:rsidP="00F94DBD">
      <w:pPr>
        <w:tabs>
          <w:tab w:val="left" w:pos="3940"/>
        </w:tabs>
        <w:spacing w:line="276" w:lineRule="auto"/>
        <w:jc w:val="center"/>
        <w:rPr>
          <w:rFonts w:eastAsiaTheme="minorEastAsia"/>
          <w:lang w:val="mn-MN"/>
        </w:rPr>
      </w:pPr>
    </w:p>
    <w:p w14:paraId="13FC5F25" w14:textId="77777777" w:rsidR="008E332D" w:rsidRPr="00DF0459" w:rsidRDefault="008E332D" w:rsidP="00F94DBD">
      <w:pPr>
        <w:tabs>
          <w:tab w:val="left" w:pos="3940"/>
        </w:tabs>
        <w:spacing w:line="276" w:lineRule="auto"/>
        <w:jc w:val="right"/>
        <w:rPr>
          <w:rFonts w:eastAsiaTheme="minorEastAsia"/>
          <w:lang w:val="mn-MN"/>
        </w:rPr>
      </w:pPr>
    </w:p>
    <w:p w14:paraId="53DACFC7" w14:textId="77777777" w:rsidR="008E332D" w:rsidRPr="00DF0459" w:rsidRDefault="008E332D" w:rsidP="00F94DBD">
      <w:pPr>
        <w:tabs>
          <w:tab w:val="left" w:pos="3940"/>
        </w:tabs>
        <w:spacing w:line="276" w:lineRule="auto"/>
        <w:jc w:val="right"/>
        <w:rPr>
          <w:rFonts w:eastAsiaTheme="minorEastAsia"/>
          <w:lang w:val="mn-MN"/>
        </w:rPr>
      </w:pPr>
    </w:p>
    <w:p w14:paraId="0C61EE1F" w14:textId="77777777" w:rsidR="008E332D" w:rsidRPr="00DF0459" w:rsidRDefault="008E332D" w:rsidP="00F94DBD">
      <w:pPr>
        <w:tabs>
          <w:tab w:val="left" w:pos="3940"/>
        </w:tabs>
        <w:spacing w:line="276" w:lineRule="auto"/>
        <w:jc w:val="right"/>
        <w:rPr>
          <w:rFonts w:eastAsiaTheme="minorEastAsia"/>
          <w:lang w:val="mn-MN"/>
        </w:rPr>
      </w:pPr>
    </w:p>
    <w:p w14:paraId="23F8D329" w14:textId="77777777" w:rsidR="008E332D" w:rsidRPr="00DF0459" w:rsidRDefault="008E332D" w:rsidP="00F94DBD">
      <w:pPr>
        <w:tabs>
          <w:tab w:val="left" w:pos="3940"/>
        </w:tabs>
        <w:spacing w:line="276" w:lineRule="auto"/>
        <w:jc w:val="right"/>
        <w:rPr>
          <w:rFonts w:eastAsiaTheme="minorEastAsia"/>
          <w:lang w:val="mn-MN"/>
        </w:rPr>
      </w:pPr>
    </w:p>
    <w:p w14:paraId="1BC992B4" w14:textId="77777777" w:rsidR="008E332D" w:rsidRPr="00DF0459" w:rsidRDefault="008E332D" w:rsidP="00F94DBD">
      <w:pPr>
        <w:tabs>
          <w:tab w:val="left" w:pos="3940"/>
        </w:tabs>
        <w:spacing w:line="276" w:lineRule="auto"/>
        <w:jc w:val="right"/>
        <w:rPr>
          <w:rFonts w:eastAsiaTheme="minorEastAsia"/>
          <w:lang w:val="mn-MN"/>
        </w:rPr>
      </w:pPr>
    </w:p>
    <w:p w14:paraId="1F0DCFD2" w14:textId="77777777" w:rsidR="008E332D" w:rsidRPr="00DF0459" w:rsidRDefault="008E332D" w:rsidP="00F94DBD">
      <w:pPr>
        <w:tabs>
          <w:tab w:val="left" w:pos="3940"/>
        </w:tabs>
        <w:spacing w:line="276" w:lineRule="auto"/>
        <w:jc w:val="right"/>
        <w:rPr>
          <w:rFonts w:eastAsiaTheme="minorEastAsia"/>
          <w:lang w:val="mn-MN"/>
        </w:rPr>
      </w:pPr>
    </w:p>
    <w:p w14:paraId="138D919C" w14:textId="087DDEC1" w:rsidR="00F94DBD" w:rsidRPr="00DF0459" w:rsidRDefault="00EC688D" w:rsidP="00F94DBD">
      <w:pPr>
        <w:tabs>
          <w:tab w:val="left" w:pos="3940"/>
        </w:tabs>
        <w:spacing w:line="276" w:lineRule="auto"/>
        <w:jc w:val="right"/>
        <w:rPr>
          <w:rFonts w:eastAsiaTheme="minorEastAsia"/>
          <w:lang w:val="mn-MN"/>
        </w:rPr>
      </w:pPr>
      <w:r w:rsidRPr="00DF0459">
        <w:rPr>
          <w:rFonts w:eastAsiaTheme="minorEastAsia"/>
          <w:b/>
          <w:bCs/>
          <w:sz w:val="28"/>
          <w:szCs w:val="28"/>
          <w:lang w:val="mn-MN"/>
        </w:rPr>
        <w:t>БУДСҮРЭН ОДОНТУНГАЛАГ</w:t>
      </w:r>
    </w:p>
    <w:p w14:paraId="040690CC" w14:textId="7AECC973" w:rsidR="00241249" w:rsidRPr="00DF0459" w:rsidRDefault="00241249" w:rsidP="00F94DBD">
      <w:pPr>
        <w:tabs>
          <w:tab w:val="left" w:pos="3940"/>
        </w:tabs>
        <w:spacing w:line="276" w:lineRule="auto"/>
        <w:jc w:val="right"/>
        <w:rPr>
          <w:rFonts w:eastAsiaTheme="minorEastAsia"/>
          <w:lang w:val="mn-MN"/>
        </w:rPr>
      </w:pPr>
    </w:p>
    <w:p w14:paraId="68F93AFC" w14:textId="1A40170A" w:rsidR="001F549B" w:rsidRPr="00DF0459" w:rsidRDefault="001F549B" w:rsidP="00F94DBD">
      <w:pPr>
        <w:tabs>
          <w:tab w:val="left" w:pos="3940"/>
        </w:tabs>
        <w:spacing w:line="276" w:lineRule="auto"/>
        <w:jc w:val="right"/>
        <w:rPr>
          <w:rFonts w:eastAsiaTheme="minorEastAsia"/>
          <w:lang w:val="mn-MN"/>
        </w:rPr>
      </w:pPr>
    </w:p>
    <w:p w14:paraId="3917D18F" w14:textId="62DA87A7" w:rsidR="00F94DBD" w:rsidRPr="00DF0459" w:rsidRDefault="00F94DBD" w:rsidP="00F94DBD">
      <w:pPr>
        <w:tabs>
          <w:tab w:val="left" w:pos="3940"/>
        </w:tabs>
        <w:spacing w:line="276" w:lineRule="auto"/>
        <w:jc w:val="center"/>
        <w:rPr>
          <w:rFonts w:eastAsiaTheme="minorEastAsia"/>
          <w:lang w:val="mn-MN"/>
        </w:rPr>
      </w:pPr>
    </w:p>
    <w:p w14:paraId="74930894" w14:textId="77777777" w:rsidR="001F549B" w:rsidRPr="00DF0459" w:rsidRDefault="001F549B" w:rsidP="00F94DBD">
      <w:pPr>
        <w:tabs>
          <w:tab w:val="left" w:pos="3940"/>
        </w:tabs>
        <w:spacing w:line="276" w:lineRule="auto"/>
        <w:jc w:val="center"/>
        <w:rPr>
          <w:rFonts w:eastAsiaTheme="minorEastAsia"/>
          <w:lang w:val="mn-MN"/>
        </w:rPr>
      </w:pPr>
    </w:p>
    <w:p w14:paraId="17B07862" w14:textId="77777777" w:rsidR="00A80E95" w:rsidRPr="00DF0459" w:rsidRDefault="00A80E95" w:rsidP="00F94DBD">
      <w:pPr>
        <w:tabs>
          <w:tab w:val="left" w:pos="3940"/>
        </w:tabs>
        <w:spacing w:line="276" w:lineRule="auto"/>
        <w:jc w:val="center"/>
        <w:rPr>
          <w:rFonts w:eastAsiaTheme="minorEastAsia"/>
          <w:lang w:val="mn-MN"/>
        </w:rPr>
      </w:pPr>
    </w:p>
    <w:p w14:paraId="726FF6AE" w14:textId="77777777" w:rsidR="00A80E95" w:rsidRPr="00DF0459" w:rsidRDefault="00A80E95" w:rsidP="00F94DBD">
      <w:pPr>
        <w:tabs>
          <w:tab w:val="left" w:pos="3940"/>
        </w:tabs>
        <w:spacing w:line="276" w:lineRule="auto"/>
        <w:jc w:val="center"/>
        <w:rPr>
          <w:rFonts w:eastAsiaTheme="minorEastAsia"/>
          <w:lang w:val="mn-MN"/>
        </w:rPr>
      </w:pPr>
    </w:p>
    <w:p w14:paraId="61CF2427" w14:textId="77777777" w:rsidR="00F94DBD" w:rsidRPr="00DF0459" w:rsidRDefault="00F94DBD" w:rsidP="00F94DBD">
      <w:pPr>
        <w:tabs>
          <w:tab w:val="left" w:pos="3940"/>
        </w:tabs>
        <w:spacing w:line="276" w:lineRule="auto"/>
        <w:jc w:val="center"/>
        <w:rPr>
          <w:rFonts w:eastAsiaTheme="minorEastAsia"/>
          <w:lang w:val="mn-MN"/>
        </w:rPr>
      </w:pPr>
    </w:p>
    <w:p w14:paraId="62AAD7C3" w14:textId="15D57558" w:rsidR="00F94DBD" w:rsidRPr="00DF0459" w:rsidRDefault="00DE219B" w:rsidP="006D2B4D">
      <w:pPr>
        <w:tabs>
          <w:tab w:val="left" w:pos="3940"/>
        </w:tabs>
        <w:spacing w:line="276" w:lineRule="auto"/>
        <w:jc w:val="center"/>
        <w:rPr>
          <w:rFonts w:eastAsiaTheme="minorEastAsia"/>
          <w:b/>
          <w:bCs/>
          <w:sz w:val="34"/>
          <w:szCs w:val="34"/>
          <w:lang w:val="mn-MN"/>
        </w:rPr>
      </w:pPr>
      <w:r w:rsidRPr="00DF0459">
        <w:rPr>
          <w:rFonts w:eastAsiaTheme="minorEastAsia"/>
          <w:b/>
          <w:bCs/>
          <w:sz w:val="34"/>
          <w:szCs w:val="34"/>
          <w:lang w:val="mn-MN"/>
        </w:rPr>
        <w:t>ҮЙЛДВЭРЛЭЛИЙН</w:t>
      </w:r>
      <w:r w:rsidR="001F549B" w:rsidRPr="00DF0459">
        <w:rPr>
          <w:rFonts w:eastAsiaTheme="minorEastAsia"/>
          <w:b/>
          <w:bCs/>
          <w:sz w:val="34"/>
          <w:szCs w:val="34"/>
          <w:lang w:val="mn-MN"/>
        </w:rPr>
        <w:t xml:space="preserve"> ДАДЛАГЫН ТАЙЛАН</w:t>
      </w:r>
    </w:p>
    <w:p w14:paraId="3E4D2B36" w14:textId="77777777" w:rsidR="00241249" w:rsidRPr="00DF0459" w:rsidRDefault="00241249" w:rsidP="00F94DBD">
      <w:pPr>
        <w:tabs>
          <w:tab w:val="left" w:pos="3940"/>
        </w:tabs>
        <w:spacing w:line="276" w:lineRule="auto"/>
        <w:jc w:val="center"/>
        <w:rPr>
          <w:rFonts w:eastAsiaTheme="minorEastAsia"/>
          <w:lang w:val="mn-MN"/>
        </w:rPr>
      </w:pPr>
    </w:p>
    <w:p w14:paraId="0780E9B3" w14:textId="77777777" w:rsidR="00F94DBD" w:rsidRPr="00DF0459" w:rsidRDefault="00F94DBD" w:rsidP="00F94DBD">
      <w:pPr>
        <w:tabs>
          <w:tab w:val="left" w:pos="3940"/>
        </w:tabs>
        <w:spacing w:line="276" w:lineRule="auto"/>
        <w:jc w:val="center"/>
        <w:rPr>
          <w:rFonts w:eastAsiaTheme="minorEastAsia"/>
          <w:lang w:val="mn-MN"/>
        </w:rPr>
      </w:pPr>
    </w:p>
    <w:p w14:paraId="779226C8" w14:textId="77777777" w:rsidR="00F94DBD" w:rsidRPr="00DF0459" w:rsidRDefault="00F94DBD" w:rsidP="00F94DBD">
      <w:pPr>
        <w:tabs>
          <w:tab w:val="left" w:pos="3940"/>
        </w:tabs>
        <w:spacing w:line="276" w:lineRule="auto"/>
        <w:jc w:val="center"/>
        <w:rPr>
          <w:rFonts w:eastAsiaTheme="minorEastAsia"/>
          <w:lang w:val="mn-MN"/>
        </w:rPr>
      </w:pPr>
    </w:p>
    <w:p w14:paraId="3CE6ADAF" w14:textId="77777777" w:rsidR="00F94DBD" w:rsidRPr="00DF0459" w:rsidRDefault="00F94DBD" w:rsidP="00F94DBD">
      <w:pPr>
        <w:tabs>
          <w:tab w:val="left" w:pos="3940"/>
        </w:tabs>
        <w:spacing w:line="276" w:lineRule="auto"/>
        <w:jc w:val="center"/>
        <w:rPr>
          <w:rFonts w:eastAsiaTheme="minorEastAsia"/>
          <w:lang w:val="mn-MN"/>
        </w:rPr>
      </w:pPr>
    </w:p>
    <w:p w14:paraId="7F2C3472" w14:textId="77777777" w:rsidR="005F40B8" w:rsidRPr="00DF0459" w:rsidRDefault="005F40B8" w:rsidP="00F94DBD">
      <w:pPr>
        <w:tabs>
          <w:tab w:val="left" w:pos="3940"/>
        </w:tabs>
        <w:spacing w:line="276" w:lineRule="auto"/>
        <w:jc w:val="center"/>
        <w:rPr>
          <w:rFonts w:eastAsiaTheme="minorEastAsia"/>
          <w:lang w:val="mn-MN"/>
        </w:rPr>
      </w:pPr>
    </w:p>
    <w:p w14:paraId="78A1E31E" w14:textId="77777777" w:rsidR="00F94DBD" w:rsidRPr="00DF0459" w:rsidRDefault="00F94DBD" w:rsidP="00F94DBD">
      <w:pPr>
        <w:tabs>
          <w:tab w:val="left" w:pos="3940"/>
        </w:tabs>
        <w:spacing w:line="276" w:lineRule="auto"/>
        <w:jc w:val="center"/>
        <w:rPr>
          <w:rFonts w:eastAsiaTheme="minorEastAsia"/>
          <w:lang w:val="mn-MN"/>
        </w:rPr>
      </w:pPr>
    </w:p>
    <w:p w14:paraId="2448AAD7" w14:textId="77777777" w:rsidR="00241249" w:rsidRPr="00DF0459" w:rsidRDefault="00241249" w:rsidP="00F94DBD">
      <w:pPr>
        <w:tabs>
          <w:tab w:val="left" w:pos="3940"/>
        </w:tabs>
        <w:spacing w:line="276" w:lineRule="auto"/>
        <w:jc w:val="center"/>
        <w:rPr>
          <w:rFonts w:eastAsiaTheme="minorEastAsia"/>
          <w:lang w:val="mn-MN"/>
        </w:rPr>
      </w:pPr>
    </w:p>
    <w:p w14:paraId="72444D2F" w14:textId="2E5473FD" w:rsidR="00F94DBD" w:rsidRPr="00DF0459" w:rsidRDefault="00F94DBD" w:rsidP="00F94DBD">
      <w:pPr>
        <w:tabs>
          <w:tab w:val="left" w:pos="3940"/>
        </w:tabs>
        <w:spacing w:line="276" w:lineRule="auto"/>
        <w:jc w:val="center"/>
        <w:rPr>
          <w:rFonts w:eastAsiaTheme="minorEastAsia"/>
          <w:lang w:val="mn-MN"/>
        </w:rPr>
      </w:pPr>
    </w:p>
    <w:p w14:paraId="6EB79757" w14:textId="58EB9365" w:rsidR="001F549B" w:rsidRPr="00DF0459" w:rsidRDefault="001F549B" w:rsidP="00F94DBD">
      <w:pPr>
        <w:tabs>
          <w:tab w:val="left" w:pos="3940"/>
        </w:tabs>
        <w:spacing w:line="276" w:lineRule="auto"/>
        <w:jc w:val="center"/>
        <w:rPr>
          <w:rFonts w:eastAsiaTheme="minorEastAsia"/>
          <w:lang w:val="mn-MN"/>
        </w:rPr>
      </w:pPr>
    </w:p>
    <w:p w14:paraId="44F23969" w14:textId="6801E993" w:rsidR="001F549B" w:rsidRPr="00DF0459" w:rsidRDefault="001F549B" w:rsidP="00F94DBD">
      <w:pPr>
        <w:tabs>
          <w:tab w:val="left" w:pos="3940"/>
        </w:tabs>
        <w:spacing w:line="276" w:lineRule="auto"/>
        <w:jc w:val="center"/>
        <w:rPr>
          <w:rFonts w:eastAsiaTheme="minorEastAsia"/>
          <w:lang w:val="mn-MN"/>
        </w:rPr>
      </w:pPr>
    </w:p>
    <w:p w14:paraId="7E8FB6BF" w14:textId="77777777" w:rsidR="00F94DBD" w:rsidRPr="00DF0459" w:rsidRDefault="00F94DBD" w:rsidP="00F94DBD">
      <w:pPr>
        <w:tabs>
          <w:tab w:val="left" w:pos="3940"/>
        </w:tabs>
        <w:spacing w:line="276" w:lineRule="auto"/>
        <w:jc w:val="center"/>
        <w:rPr>
          <w:rFonts w:eastAsiaTheme="minorEastAsia"/>
          <w:lang w:val="mn-MN"/>
        </w:rPr>
      </w:pPr>
    </w:p>
    <w:p w14:paraId="6A62B785" w14:textId="77777777" w:rsidR="00F94DBD" w:rsidRPr="00DF0459" w:rsidRDefault="00F94DBD" w:rsidP="00F94DBD">
      <w:pPr>
        <w:tabs>
          <w:tab w:val="left" w:pos="3940"/>
        </w:tabs>
        <w:spacing w:line="276" w:lineRule="auto"/>
        <w:jc w:val="center"/>
        <w:rPr>
          <w:rFonts w:eastAsiaTheme="minorEastAsia"/>
          <w:lang w:val="mn-MN"/>
        </w:rPr>
      </w:pPr>
    </w:p>
    <w:p w14:paraId="68274627" w14:textId="77777777" w:rsidR="00F94DBD" w:rsidRPr="00DF0459" w:rsidRDefault="00F94DBD" w:rsidP="00F94DBD">
      <w:pPr>
        <w:tabs>
          <w:tab w:val="left" w:pos="3940"/>
        </w:tabs>
        <w:spacing w:line="276" w:lineRule="auto"/>
        <w:jc w:val="center"/>
        <w:rPr>
          <w:rFonts w:eastAsiaTheme="minorEastAsia"/>
          <w:lang w:val="mn-MN"/>
        </w:rPr>
      </w:pPr>
    </w:p>
    <w:p w14:paraId="45BB2208" w14:textId="77777777" w:rsidR="00F94DBD" w:rsidRPr="00DF0459" w:rsidRDefault="00F94DBD" w:rsidP="00F94DBD">
      <w:pPr>
        <w:tabs>
          <w:tab w:val="left" w:pos="3940"/>
        </w:tabs>
        <w:spacing w:line="276" w:lineRule="auto"/>
        <w:jc w:val="center"/>
        <w:rPr>
          <w:rFonts w:eastAsiaTheme="minorEastAsia"/>
          <w:lang w:val="mn-MN"/>
        </w:rPr>
      </w:pPr>
    </w:p>
    <w:p w14:paraId="37155AE8" w14:textId="77777777" w:rsidR="00246FC1" w:rsidRPr="00DF0459" w:rsidRDefault="00246FC1" w:rsidP="00F94DBD">
      <w:pPr>
        <w:tabs>
          <w:tab w:val="left" w:pos="3940"/>
        </w:tabs>
        <w:spacing w:line="276" w:lineRule="auto"/>
        <w:jc w:val="center"/>
        <w:rPr>
          <w:rFonts w:eastAsiaTheme="minorEastAsia"/>
          <w:lang w:val="mn-MN"/>
        </w:rPr>
      </w:pPr>
    </w:p>
    <w:p w14:paraId="494D537E" w14:textId="77777777" w:rsidR="00246FC1" w:rsidRPr="00DF0459" w:rsidRDefault="00246FC1" w:rsidP="00F94DBD">
      <w:pPr>
        <w:tabs>
          <w:tab w:val="left" w:pos="3940"/>
        </w:tabs>
        <w:spacing w:line="276" w:lineRule="auto"/>
        <w:jc w:val="center"/>
        <w:rPr>
          <w:rFonts w:eastAsiaTheme="minorEastAsia"/>
          <w:lang w:val="mn-MN"/>
        </w:rPr>
      </w:pPr>
    </w:p>
    <w:p w14:paraId="303872E9" w14:textId="009D159D" w:rsidR="008137F9" w:rsidRPr="00DF0459" w:rsidRDefault="008137F9" w:rsidP="00F94DBD">
      <w:pPr>
        <w:tabs>
          <w:tab w:val="left" w:pos="3940"/>
        </w:tabs>
        <w:spacing w:line="276" w:lineRule="auto"/>
        <w:jc w:val="center"/>
        <w:rPr>
          <w:rFonts w:eastAsiaTheme="minorEastAsia"/>
          <w:lang w:val="mn-MN"/>
        </w:rPr>
      </w:pPr>
    </w:p>
    <w:p w14:paraId="3C30F54B" w14:textId="77777777" w:rsidR="00246FC1" w:rsidRPr="00DF0459" w:rsidRDefault="00246FC1" w:rsidP="00F94DBD">
      <w:pPr>
        <w:tabs>
          <w:tab w:val="left" w:pos="3940"/>
        </w:tabs>
        <w:spacing w:line="276" w:lineRule="auto"/>
        <w:jc w:val="center"/>
        <w:rPr>
          <w:rFonts w:eastAsiaTheme="minorEastAsia"/>
          <w:lang w:val="mn-MN"/>
        </w:rPr>
      </w:pPr>
    </w:p>
    <w:p w14:paraId="735D5BF8" w14:textId="59982F58" w:rsidR="000961B1" w:rsidRPr="00DF0459" w:rsidRDefault="000961B1" w:rsidP="005F40B8">
      <w:pPr>
        <w:tabs>
          <w:tab w:val="left" w:pos="3940"/>
        </w:tabs>
        <w:spacing w:line="276" w:lineRule="auto"/>
        <w:rPr>
          <w:rFonts w:eastAsiaTheme="minorEastAsia"/>
          <w:lang w:val="mn-MN"/>
        </w:rPr>
      </w:pPr>
    </w:p>
    <w:p w14:paraId="1C39D23A" w14:textId="77777777" w:rsidR="00F94DBD" w:rsidRPr="00DF0459" w:rsidRDefault="00F94DBD" w:rsidP="00F94DBD">
      <w:pPr>
        <w:tabs>
          <w:tab w:val="left" w:pos="3940"/>
        </w:tabs>
        <w:spacing w:line="276" w:lineRule="auto"/>
        <w:jc w:val="center"/>
        <w:rPr>
          <w:rFonts w:eastAsiaTheme="minorEastAsia"/>
          <w:b/>
          <w:bCs/>
          <w:lang w:val="mn-MN"/>
        </w:rPr>
      </w:pPr>
      <w:r w:rsidRPr="00DF0459">
        <w:rPr>
          <w:rFonts w:eastAsiaTheme="minorEastAsia"/>
          <w:b/>
          <w:bCs/>
          <w:lang w:val="mn-MN"/>
        </w:rPr>
        <w:t>УЛААНБААТАР ХОТ</w:t>
      </w:r>
    </w:p>
    <w:p w14:paraId="36684015" w14:textId="14598F37" w:rsidR="005F40B8" w:rsidRPr="00DF0459" w:rsidRDefault="005F40B8" w:rsidP="005F40B8">
      <w:pPr>
        <w:tabs>
          <w:tab w:val="left" w:pos="3940"/>
        </w:tabs>
        <w:spacing w:line="276" w:lineRule="auto"/>
        <w:jc w:val="center"/>
        <w:rPr>
          <w:rFonts w:eastAsiaTheme="minorEastAsia"/>
          <w:b/>
          <w:bCs/>
          <w:lang w:val="mn-MN"/>
        </w:rPr>
      </w:pPr>
      <w:r w:rsidRPr="00DF0459">
        <w:rPr>
          <w:rFonts w:eastAsiaTheme="minorEastAsia"/>
          <w:b/>
          <w:bCs/>
          <w:lang w:val="mn-MN"/>
        </w:rPr>
        <w:t xml:space="preserve">2026 </w:t>
      </w:r>
    </w:p>
    <w:p w14:paraId="4F17820D" w14:textId="0312D221" w:rsidR="005F40B8" w:rsidRPr="00DF0459" w:rsidRDefault="005F40B8" w:rsidP="00E80AB4">
      <w:pPr>
        <w:jc w:val="center"/>
        <w:rPr>
          <w:b/>
          <w:bCs/>
          <w:sz w:val="32"/>
          <w:szCs w:val="32"/>
          <w:lang w:val="mn-MN"/>
        </w:rPr>
      </w:pPr>
      <w:r w:rsidRPr="00DF0459">
        <w:rPr>
          <w:b/>
          <w:bCs/>
          <w:sz w:val="32"/>
          <w:szCs w:val="32"/>
          <w:lang w:val="mn-MN"/>
        </w:rPr>
        <w:lastRenderedPageBreak/>
        <w:t>МЭДЭЭЛЭЛ, ТЕХНОЛОГИЙН СУРГУУЛЬ</w:t>
      </w:r>
    </w:p>
    <w:p w14:paraId="0C1896EF" w14:textId="77777777" w:rsidR="00E80AB4" w:rsidRPr="00DF0459" w:rsidRDefault="00E80AB4" w:rsidP="00E80AB4">
      <w:pPr>
        <w:jc w:val="center"/>
        <w:rPr>
          <w:b/>
          <w:bCs/>
          <w:sz w:val="32"/>
          <w:szCs w:val="32"/>
          <w:lang w:val="mn-MN"/>
        </w:rPr>
      </w:pPr>
    </w:p>
    <w:p w14:paraId="509C7ADB" w14:textId="77777777" w:rsidR="00E80AB4" w:rsidRPr="00DF0459" w:rsidRDefault="00E80AB4" w:rsidP="00E80AB4">
      <w:pPr>
        <w:jc w:val="center"/>
        <w:rPr>
          <w:b/>
          <w:bCs/>
          <w:sz w:val="32"/>
          <w:szCs w:val="32"/>
          <w:lang w:val="mn-MN"/>
        </w:rPr>
      </w:pPr>
    </w:p>
    <w:p w14:paraId="469C2857" w14:textId="77777777" w:rsidR="0094693D" w:rsidRPr="00DF0459" w:rsidRDefault="0094693D" w:rsidP="00E80AB4">
      <w:pPr>
        <w:jc w:val="center"/>
        <w:rPr>
          <w:b/>
          <w:bCs/>
          <w:sz w:val="32"/>
          <w:szCs w:val="32"/>
          <w:lang w:val="mn-MN"/>
        </w:rPr>
      </w:pPr>
    </w:p>
    <w:p w14:paraId="5FB66AED" w14:textId="77777777" w:rsidR="0094693D" w:rsidRPr="00DF0459" w:rsidRDefault="0094693D" w:rsidP="00E80AB4">
      <w:pPr>
        <w:jc w:val="center"/>
        <w:rPr>
          <w:b/>
          <w:bCs/>
          <w:sz w:val="32"/>
          <w:szCs w:val="32"/>
          <w:lang w:val="mn-MN"/>
        </w:rPr>
      </w:pPr>
    </w:p>
    <w:p w14:paraId="53E5086F" w14:textId="77777777" w:rsidR="005F40B8" w:rsidRPr="00DF0459" w:rsidRDefault="005F40B8" w:rsidP="005F40B8">
      <w:pPr>
        <w:tabs>
          <w:tab w:val="left" w:pos="3940"/>
        </w:tabs>
        <w:spacing w:line="276" w:lineRule="auto"/>
        <w:jc w:val="right"/>
        <w:rPr>
          <w:rFonts w:eastAsiaTheme="minorEastAsia"/>
          <w:lang w:val="mn-MN"/>
        </w:rPr>
      </w:pPr>
    </w:p>
    <w:p w14:paraId="148170C1" w14:textId="77777777" w:rsidR="005F40B8" w:rsidRPr="00DF0459" w:rsidRDefault="005F40B8" w:rsidP="005F40B8">
      <w:pPr>
        <w:tabs>
          <w:tab w:val="left" w:pos="3940"/>
        </w:tabs>
        <w:spacing w:line="276" w:lineRule="auto"/>
        <w:jc w:val="right"/>
        <w:rPr>
          <w:rFonts w:eastAsiaTheme="minorEastAsia"/>
          <w:lang w:val="mn-MN"/>
        </w:rPr>
      </w:pPr>
      <w:r w:rsidRPr="00DF0459">
        <w:rPr>
          <w:rFonts w:eastAsiaTheme="minorEastAsia"/>
          <w:b/>
          <w:bCs/>
          <w:sz w:val="28"/>
          <w:szCs w:val="28"/>
          <w:lang w:val="mn-MN"/>
        </w:rPr>
        <w:t>БУДСҮРЭН ОДОНТУНГАЛАГ</w:t>
      </w:r>
    </w:p>
    <w:p w14:paraId="44CF5B34" w14:textId="77777777" w:rsidR="005F40B8" w:rsidRPr="00DF0459" w:rsidRDefault="005F40B8" w:rsidP="005F40B8">
      <w:pPr>
        <w:tabs>
          <w:tab w:val="left" w:pos="3940"/>
        </w:tabs>
        <w:spacing w:line="276" w:lineRule="auto"/>
        <w:jc w:val="right"/>
        <w:rPr>
          <w:rFonts w:eastAsiaTheme="minorEastAsia"/>
          <w:lang w:val="mn-MN"/>
        </w:rPr>
      </w:pPr>
    </w:p>
    <w:p w14:paraId="205C702C" w14:textId="77777777" w:rsidR="005F40B8" w:rsidRPr="00DF0459" w:rsidRDefault="005F40B8" w:rsidP="00E80AB4">
      <w:pPr>
        <w:tabs>
          <w:tab w:val="left" w:pos="3940"/>
        </w:tabs>
        <w:spacing w:line="276" w:lineRule="auto"/>
        <w:rPr>
          <w:rFonts w:eastAsiaTheme="minorEastAsia"/>
          <w:lang w:val="mn-MN"/>
        </w:rPr>
      </w:pPr>
    </w:p>
    <w:p w14:paraId="15480A4D" w14:textId="77777777" w:rsidR="005F40B8" w:rsidRPr="00DF0459" w:rsidRDefault="005F40B8" w:rsidP="005F40B8">
      <w:pPr>
        <w:tabs>
          <w:tab w:val="left" w:pos="3940"/>
        </w:tabs>
        <w:spacing w:line="276" w:lineRule="auto"/>
        <w:jc w:val="center"/>
        <w:rPr>
          <w:rFonts w:eastAsiaTheme="minorEastAsia"/>
          <w:lang w:val="mn-MN"/>
        </w:rPr>
      </w:pPr>
    </w:p>
    <w:p w14:paraId="2F495434" w14:textId="77777777" w:rsidR="000C7660" w:rsidRPr="00DF0459" w:rsidRDefault="000C7660" w:rsidP="005F40B8">
      <w:pPr>
        <w:tabs>
          <w:tab w:val="left" w:pos="3940"/>
        </w:tabs>
        <w:spacing w:line="276" w:lineRule="auto"/>
        <w:jc w:val="center"/>
        <w:rPr>
          <w:rFonts w:eastAsiaTheme="minorEastAsia"/>
          <w:lang w:val="mn-MN"/>
        </w:rPr>
      </w:pPr>
    </w:p>
    <w:p w14:paraId="727FC7A3" w14:textId="77777777" w:rsidR="0094693D" w:rsidRPr="00DF0459" w:rsidRDefault="0094693D" w:rsidP="005F40B8">
      <w:pPr>
        <w:tabs>
          <w:tab w:val="left" w:pos="3940"/>
        </w:tabs>
        <w:spacing w:line="276" w:lineRule="auto"/>
        <w:jc w:val="center"/>
        <w:rPr>
          <w:rFonts w:eastAsiaTheme="minorEastAsia"/>
          <w:lang w:val="mn-MN"/>
        </w:rPr>
      </w:pPr>
    </w:p>
    <w:p w14:paraId="07BFD5F0" w14:textId="77777777" w:rsidR="005F40B8" w:rsidRPr="00DF0459" w:rsidRDefault="005F40B8" w:rsidP="005F40B8">
      <w:pPr>
        <w:tabs>
          <w:tab w:val="left" w:pos="3940"/>
        </w:tabs>
        <w:spacing w:line="276" w:lineRule="auto"/>
        <w:jc w:val="center"/>
        <w:rPr>
          <w:rFonts w:eastAsiaTheme="minorEastAsia"/>
          <w:lang w:val="mn-MN"/>
        </w:rPr>
      </w:pPr>
    </w:p>
    <w:p w14:paraId="657F00DF" w14:textId="77777777" w:rsidR="005F40B8" w:rsidRPr="00DF0459" w:rsidRDefault="005F40B8" w:rsidP="005F40B8">
      <w:pPr>
        <w:tabs>
          <w:tab w:val="left" w:pos="3940"/>
        </w:tabs>
        <w:spacing w:line="276" w:lineRule="auto"/>
        <w:jc w:val="center"/>
        <w:rPr>
          <w:rFonts w:eastAsiaTheme="minorEastAsia"/>
          <w:b/>
          <w:bCs/>
          <w:sz w:val="34"/>
          <w:szCs w:val="34"/>
          <w:lang w:val="mn-MN"/>
        </w:rPr>
      </w:pPr>
      <w:r w:rsidRPr="00DF0459">
        <w:rPr>
          <w:rFonts w:eastAsiaTheme="minorEastAsia"/>
          <w:b/>
          <w:bCs/>
          <w:sz w:val="34"/>
          <w:szCs w:val="34"/>
          <w:lang w:val="mn-MN"/>
        </w:rPr>
        <w:t>ҮЙЛДВЭРЛЭЛИЙН ДАДЛАГЫН ТАЙЛАН</w:t>
      </w:r>
    </w:p>
    <w:p w14:paraId="602E82AC" w14:textId="77777777" w:rsidR="00E80AB4" w:rsidRPr="00DF0459" w:rsidRDefault="00E80AB4" w:rsidP="0094693D">
      <w:pPr>
        <w:tabs>
          <w:tab w:val="left" w:pos="3940"/>
        </w:tabs>
        <w:spacing w:line="276" w:lineRule="auto"/>
        <w:rPr>
          <w:rFonts w:eastAsiaTheme="minorEastAsia"/>
          <w:b/>
          <w:bCs/>
          <w:sz w:val="34"/>
          <w:szCs w:val="34"/>
          <w:lang w:val="mn-MN"/>
        </w:rPr>
      </w:pPr>
    </w:p>
    <w:p w14:paraId="5E6217E8" w14:textId="77777777" w:rsidR="00E80AB4" w:rsidRPr="00DF0459" w:rsidRDefault="00E80AB4" w:rsidP="00E80AB4">
      <w:pPr>
        <w:spacing w:line="276" w:lineRule="auto"/>
        <w:ind w:firstLine="426"/>
        <w:rPr>
          <w:rFonts w:eastAsiaTheme="minorEastAsia"/>
          <w:sz w:val="28"/>
          <w:szCs w:val="28"/>
          <w:lang w:val="mn-MN"/>
        </w:rPr>
      </w:pPr>
    </w:p>
    <w:p w14:paraId="2AD19B88" w14:textId="77777777" w:rsidR="0094693D" w:rsidRPr="00DF0459" w:rsidRDefault="0094693D" w:rsidP="00E80AB4">
      <w:pPr>
        <w:spacing w:line="276" w:lineRule="auto"/>
        <w:ind w:firstLine="426"/>
        <w:rPr>
          <w:rFonts w:eastAsiaTheme="minorEastAsia"/>
          <w:sz w:val="28"/>
          <w:szCs w:val="28"/>
          <w:lang w:val="mn-MN"/>
        </w:rPr>
      </w:pPr>
    </w:p>
    <w:p w14:paraId="62B0E0D3" w14:textId="77777777" w:rsidR="0094693D" w:rsidRPr="00DF0459" w:rsidRDefault="0094693D" w:rsidP="00E80AB4">
      <w:pPr>
        <w:spacing w:line="276" w:lineRule="auto"/>
        <w:ind w:firstLine="426"/>
        <w:rPr>
          <w:rFonts w:eastAsiaTheme="minorEastAsia"/>
          <w:color w:val="000000"/>
          <w:lang w:val="mn-MN"/>
        </w:rPr>
      </w:pPr>
    </w:p>
    <w:p w14:paraId="743C0F99" w14:textId="77777777" w:rsidR="00E80AB4" w:rsidRPr="00DF0459" w:rsidRDefault="00E80AB4" w:rsidP="00E80AB4">
      <w:pPr>
        <w:spacing w:line="276" w:lineRule="auto"/>
        <w:ind w:firstLine="426"/>
        <w:rPr>
          <w:rFonts w:eastAsiaTheme="minorEastAsia"/>
          <w:color w:val="000000"/>
          <w:lang w:val="mn-MN"/>
        </w:rPr>
      </w:pPr>
    </w:p>
    <w:p w14:paraId="3F2F4523" w14:textId="77777777" w:rsidR="00E80AB4" w:rsidRPr="00DF0459" w:rsidRDefault="00E80AB4" w:rsidP="00E80AB4">
      <w:pPr>
        <w:spacing w:line="480" w:lineRule="auto"/>
        <w:ind w:firstLine="426"/>
        <w:rPr>
          <w:rFonts w:eastAsiaTheme="minorEastAsia"/>
          <w:color w:val="000000"/>
          <w:sz w:val="28"/>
          <w:szCs w:val="28"/>
          <w:lang w:val="mn-MN"/>
        </w:rPr>
      </w:pPr>
      <w:r w:rsidRPr="00DF0459">
        <w:rPr>
          <w:rFonts w:eastAsiaTheme="minorEastAsia"/>
          <w:color w:val="000000"/>
          <w:sz w:val="28"/>
          <w:szCs w:val="28"/>
          <w:lang w:val="mn-MN"/>
        </w:rPr>
        <w:t xml:space="preserve">Удирдагч: </w:t>
      </w:r>
      <w:bookmarkStart w:id="0" w:name="_Hlk219805312"/>
      <w:r w:rsidRPr="00DF0459">
        <w:rPr>
          <w:rFonts w:eastAsiaTheme="minorEastAsia"/>
          <w:color w:val="000000"/>
          <w:sz w:val="28"/>
          <w:szCs w:val="28"/>
          <w:lang w:val="mn-MN"/>
        </w:rPr>
        <w:t xml:space="preserve">. . . . . . . . . . . . . . . . . . . . . . . </w:t>
      </w:r>
      <w:bookmarkEnd w:id="0"/>
      <w:r w:rsidRPr="00DF0459">
        <w:rPr>
          <w:rFonts w:eastAsiaTheme="minorEastAsia"/>
          <w:color w:val="000000"/>
          <w:sz w:val="28"/>
          <w:szCs w:val="28"/>
          <w:lang w:val="mn-MN"/>
        </w:rPr>
        <w:t>Ахлах багш  П. Зоригтбаатар</w:t>
      </w:r>
    </w:p>
    <w:p w14:paraId="1BFA0DC8" w14:textId="57B14E17" w:rsidR="00E80AB4" w:rsidRPr="00DF0459" w:rsidRDefault="00E80AB4" w:rsidP="00B3213D">
      <w:pPr>
        <w:spacing w:line="480" w:lineRule="auto"/>
        <w:ind w:firstLine="426"/>
        <w:rPr>
          <w:rFonts w:eastAsiaTheme="minorEastAsia"/>
          <w:color w:val="000000"/>
          <w:sz w:val="28"/>
          <w:szCs w:val="28"/>
          <w:lang w:val="mn-MN"/>
        </w:rPr>
      </w:pPr>
      <w:r w:rsidRPr="00DF0459">
        <w:rPr>
          <w:rFonts w:eastAsiaTheme="minorEastAsia"/>
          <w:color w:val="000000"/>
          <w:sz w:val="28"/>
          <w:szCs w:val="28"/>
          <w:lang w:val="mn-MN"/>
        </w:rPr>
        <w:t xml:space="preserve">   </w:t>
      </w:r>
      <w:r w:rsidRPr="00DF0459">
        <w:rPr>
          <w:rFonts w:eastAsiaTheme="minorEastAsia"/>
          <w:color w:val="000000"/>
          <w:sz w:val="28"/>
          <w:szCs w:val="28"/>
          <w:lang w:val="mn-MN"/>
        </w:rPr>
        <w:tab/>
      </w:r>
      <w:r w:rsidRPr="00DF0459">
        <w:rPr>
          <w:rFonts w:eastAsiaTheme="minorEastAsia"/>
          <w:color w:val="000000"/>
          <w:sz w:val="28"/>
          <w:szCs w:val="28"/>
          <w:lang w:val="mn-MN"/>
        </w:rPr>
        <w:tab/>
        <w:t xml:space="preserve">    . . . . . . . . . . . . . . . . . . . . . . . Ахлах багш Х. Сувд-Эрдэнэ</w:t>
      </w:r>
      <w:r w:rsidRPr="00DF0459">
        <w:rPr>
          <w:rFonts w:eastAsiaTheme="minorEastAsia"/>
          <w:color w:val="000000"/>
          <w:sz w:val="28"/>
          <w:szCs w:val="28"/>
          <w:lang w:val="mn-MN"/>
        </w:rPr>
        <w:tab/>
      </w:r>
    </w:p>
    <w:p w14:paraId="2971894A" w14:textId="77777777" w:rsidR="00B3213D" w:rsidRPr="00DF0459" w:rsidRDefault="00B3213D" w:rsidP="00B3213D">
      <w:pPr>
        <w:spacing w:line="480" w:lineRule="auto"/>
        <w:ind w:firstLine="426"/>
        <w:rPr>
          <w:rFonts w:eastAsiaTheme="minorEastAsia"/>
          <w:color w:val="000000"/>
          <w:sz w:val="28"/>
          <w:szCs w:val="28"/>
          <w:lang w:val="mn-MN"/>
        </w:rPr>
      </w:pPr>
    </w:p>
    <w:p w14:paraId="64A42752" w14:textId="77777777" w:rsidR="005F40B8" w:rsidRPr="00DF0459" w:rsidRDefault="005F40B8" w:rsidP="005F40B8">
      <w:pPr>
        <w:tabs>
          <w:tab w:val="left" w:pos="3940"/>
        </w:tabs>
        <w:spacing w:line="276" w:lineRule="auto"/>
        <w:jc w:val="center"/>
        <w:rPr>
          <w:rFonts w:eastAsiaTheme="minorEastAsia"/>
          <w:lang w:val="mn-MN"/>
        </w:rPr>
      </w:pPr>
    </w:p>
    <w:p w14:paraId="08855C1E" w14:textId="77777777" w:rsidR="005F40B8" w:rsidRPr="00DF0459" w:rsidRDefault="005F40B8" w:rsidP="005F40B8">
      <w:pPr>
        <w:tabs>
          <w:tab w:val="left" w:pos="3940"/>
        </w:tabs>
        <w:spacing w:line="276" w:lineRule="auto"/>
        <w:jc w:val="center"/>
        <w:rPr>
          <w:rFonts w:eastAsiaTheme="minorEastAsia"/>
          <w:lang w:val="mn-MN"/>
        </w:rPr>
      </w:pPr>
    </w:p>
    <w:p w14:paraId="4F1F711B" w14:textId="77777777" w:rsidR="005F40B8" w:rsidRPr="00DF0459" w:rsidRDefault="005F40B8" w:rsidP="005F40B8">
      <w:pPr>
        <w:tabs>
          <w:tab w:val="left" w:pos="3940"/>
        </w:tabs>
        <w:spacing w:line="276" w:lineRule="auto"/>
        <w:jc w:val="center"/>
        <w:rPr>
          <w:rFonts w:eastAsiaTheme="minorEastAsia"/>
          <w:lang w:val="mn-MN"/>
        </w:rPr>
      </w:pPr>
    </w:p>
    <w:p w14:paraId="0442F1FA" w14:textId="77777777" w:rsidR="005F40B8" w:rsidRPr="00DF0459" w:rsidRDefault="005F40B8" w:rsidP="005F40B8">
      <w:pPr>
        <w:tabs>
          <w:tab w:val="left" w:pos="3940"/>
        </w:tabs>
        <w:spacing w:line="276" w:lineRule="auto"/>
        <w:jc w:val="center"/>
        <w:rPr>
          <w:rFonts w:eastAsiaTheme="minorEastAsia"/>
          <w:lang w:val="mn-MN"/>
        </w:rPr>
      </w:pPr>
    </w:p>
    <w:p w14:paraId="1749BD25" w14:textId="77777777" w:rsidR="005F40B8" w:rsidRPr="00DF0459" w:rsidRDefault="005F40B8" w:rsidP="005F40B8">
      <w:pPr>
        <w:tabs>
          <w:tab w:val="left" w:pos="3940"/>
        </w:tabs>
        <w:spacing w:line="276" w:lineRule="auto"/>
        <w:jc w:val="center"/>
        <w:rPr>
          <w:rFonts w:eastAsiaTheme="minorEastAsia"/>
          <w:lang w:val="mn-MN"/>
        </w:rPr>
      </w:pPr>
    </w:p>
    <w:p w14:paraId="6230D704" w14:textId="77777777" w:rsidR="005F40B8" w:rsidRPr="00DF0459" w:rsidRDefault="005F40B8" w:rsidP="005F40B8">
      <w:pPr>
        <w:tabs>
          <w:tab w:val="left" w:pos="3940"/>
        </w:tabs>
        <w:spacing w:line="276" w:lineRule="auto"/>
        <w:rPr>
          <w:rFonts w:eastAsiaTheme="minorEastAsia"/>
          <w:lang w:val="mn-MN"/>
        </w:rPr>
      </w:pPr>
    </w:p>
    <w:p w14:paraId="06B59FE8" w14:textId="77777777" w:rsidR="005F40B8" w:rsidRPr="00DF0459" w:rsidRDefault="005F40B8" w:rsidP="005F40B8">
      <w:pPr>
        <w:tabs>
          <w:tab w:val="left" w:pos="3940"/>
        </w:tabs>
        <w:spacing w:line="276" w:lineRule="auto"/>
        <w:jc w:val="center"/>
        <w:rPr>
          <w:rFonts w:eastAsiaTheme="minorEastAsia"/>
          <w:lang w:val="mn-MN"/>
        </w:rPr>
      </w:pPr>
    </w:p>
    <w:p w14:paraId="00C43D89" w14:textId="77777777" w:rsidR="005F40B8" w:rsidRPr="00DF0459" w:rsidRDefault="005F40B8" w:rsidP="005F40B8">
      <w:pPr>
        <w:tabs>
          <w:tab w:val="left" w:pos="3940"/>
        </w:tabs>
        <w:spacing w:line="276" w:lineRule="auto"/>
        <w:jc w:val="center"/>
        <w:rPr>
          <w:rFonts w:eastAsiaTheme="minorEastAsia"/>
          <w:lang w:val="mn-MN"/>
        </w:rPr>
      </w:pPr>
    </w:p>
    <w:p w14:paraId="0379515E" w14:textId="77777777" w:rsidR="005F40B8" w:rsidRPr="00DF0459" w:rsidRDefault="005F40B8" w:rsidP="005F40B8">
      <w:pPr>
        <w:tabs>
          <w:tab w:val="left" w:pos="3940"/>
        </w:tabs>
        <w:spacing w:line="276" w:lineRule="auto"/>
        <w:jc w:val="center"/>
        <w:rPr>
          <w:rFonts w:eastAsiaTheme="minorEastAsia"/>
          <w:b/>
          <w:bCs/>
          <w:lang w:val="mn-MN"/>
        </w:rPr>
      </w:pPr>
      <w:r w:rsidRPr="00DF0459">
        <w:rPr>
          <w:rFonts w:eastAsiaTheme="minorEastAsia"/>
          <w:b/>
          <w:bCs/>
          <w:lang w:val="mn-MN"/>
        </w:rPr>
        <w:t>УЛААНБААТАР ХОТ</w:t>
      </w:r>
    </w:p>
    <w:p w14:paraId="6F2AFAA8" w14:textId="57E23AA1" w:rsidR="00A75017" w:rsidRPr="00DF0459" w:rsidRDefault="00F94DBD" w:rsidP="00B07256">
      <w:pPr>
        <w:tabs>
          <w:tab w:val="left" w:pos="3940"/>
        </w:tabs>
        <w:spacing w:line="276" w:lineRule="auto"/>
        <w:jc w:val="center"/>
        <w:rPr>
          <w:rFonts w:eastAsiaTheme="minorEastAsia"/>
          <w:b/>
          <w:bCs/>
          <w:lang w:val="mn-MN"/>
        </w:rPr>
        <w:sectPr w:rsidR="00A75017" w:rsidRPr="00DF0459" w:rsidSect="006500E5">
          <w:headerReference w:type="default" r:id="rId8"/>
          <w:footerReference w:type="even" r:id="rId9"/>
          <w:pgSz w:w="11906" w:h="16838"/>
          <w:pgMar w:top="1134" w:right="851" w:bottom="1134" w:left="1701" w:header="720" w:footer="720" w:gutter="0"/>
          <w:cols w:space="720"/>
        </w:sectPr>
      </w:pPr>
      <w:r w:rsidRPr="00DF0459">
        <w:rPr>
          <w:rFonts w:eastAsiaTheme="minorEastAsia"/>
          <w:b/>
          <w:bCs/>
          <w:lang w:val="mn-MN"/>
        </w:rPr>
        <w:t>20</w:t>
      </w:r>
      <w:r w:rsidR="008351BE" w:rsidRPr="00DF0459">
        <w:rPr>
          <w:rFonts w:eastAsiaTheme="minorEastAsia"/>
          <w:b/>
          <w:bCs/>
          <w:lang w:val="mn-MN"/>
        </w:rPr>
        <w:t>2</w:t>
      </w:r>
      <w:r w:rsidR="00083696" w:rsidRPr="00DF0459">
        <w:rPr>
          <w:rFonts w:eastAsiaTheme="minorEastAsia"/>
          <w:b/>
          <w:bCs/>
          <w:lang w:val="mn-MN"/>
        </w:rPr>
        <w:t>6</w:t>
      </w:r>
      <w:r w:rsidRPr="00DF0459">
        <w:rPr>
          <w:rFonts w:eastAsiaTheme="minorEastAsia"/>
          <w:b/>
          <w:bCs/>
          <w:lang w:val="mn-MN"/>
        </w:rPr>
        <w:t xml:space="preserve"> ОН</w:t>
      </w:r>
    </w:p>
    <w:p w14:paraId="4A362C87" w14:textId="77777777" w:rsidR="00A75017" w:rsidRPr="00DF0459" w:rsidRDefault="006D6DFA" w:rsidP="000D4C0C">
      <w:pPr>
        <w:pStyle w:val="Heading1"/>
        <w:numPr>
          <w:ilvl w:val="0"/>
          <w:numId w:val="0"/>
        </w:numPr>
        <w:ind w:left="360"/>
        <w:rPr>
          <w:bCs/>
          <w:lang w:val="mn-MN"/>
        </w:rPr>
      </w:pPr>
      <w:bookmarkStart w:id="1" w:name="_Toc181692190"/>
      <w:r w:rsidRPr="00DF0459">
        <w:rPr>
          <w:bCs/>
          <w:lang w:val="mn-MN"/>
        </w:rPr>
        <w:lastRenderedPageBreak/>
        <w:t>АГУУЛГА</w:t>
      </w:r>
      <w:bookmarkEnd w:id="1"/>
    </w:p>
    <w:p w14:paraId="03F6A500" w14:textId="59F20BC1" w:rsidR="00FD3147" w:rsidRPr="00DF0459" w:rsidRDefault="005E1ADC" w:rsidP="00CE57C2">
      <w:pPr>
        <w:pStyle w:val="TOC1"/>
        <w:jc w:val="both"/>
        <w:rPr>
          <w:rFonts w:ascii="Times New Roman" w:eastAsiaTheme="minorEastAsia" w:hAnsi="Times New Roman" w:cs="Times New Roman"/>
          <w:noProof/>
          <w:sz w:val="24"/>
          <w:szCs w:val="24"/>
          <w:lang w:val="mn-MN"/>
        </w:rPr>
      </w:pPr>
      <w:r w:rsidRPr="00DF0459">
        <w:rPr>
          <w:rFonts w:ascii="Times New Roman" w:hAnsi="Times New Roman" w:cs="Times New Roman"/>
          <w:noProof/>
          <w:sz w:val="24"/>
          <w:szCs w:val="24"/>
          <w:lang w:val="mn-MN"/>
        </w:rPr>
        <w:t>АГУУЛГА</w:t>
      </w:r>
      <w:r w:rsidR="00C833C7" w:rsidRPr="00DF0459">
        <w:rPr>
          <w:rFonts w:ascii="Times New Roman" w:hAnsi="Times New Roman" w:cs="Times New Roman"/>
          <w:noProof/>
          <w:webHidden/>
          <w:sz w:val="24"/>
          <w:szCs w:val="24"/>
          <w:lang w:val="mn-MN"/>
        </w:rPr>
        <w:t xml:space="preserve"> ...................................</w:t>
      </w:r>
      <w:r w:rsidR="00233410" w:rsidRPr="00DF0459">
        <w:rPr>
          <w:rFonts w:ascii="Times New Roman" w:hAnsi="Times New Roman" w:cs="Times New Roman"/>
          <w:noProof/>
          <w:webHidden/>
          <w:sz w:val="24"/>
          <w:szCs w:val="24"/>
          <w:lang w:val="mn-MN"/>
        </w:rPr>
        <w:t>....</w:t>
      </w:r>
      <w:r w:rsidR="00C833C7" w:rsidRPr="00DF0459">
        <w:rPr>
          <w:rFonts w:ascii="Times New Roman" w:hAnsi="Times New Roman" w:cs="Times New Roman"/>
          <w:noProof/>
          <w:webHidden/>
          <w:sz w:val="24"/>
          <w:szCs w:val="24"/>
          <w:lang w:val="mn-MN"/>
        </w:rPr>
        <w:t>................................................</w:t>
      </w:r>
      <w:r w:rsidR="00336582" w:rsidRPr="00DF0459">
        <w:rPr>
          <w:rFonts w:ascii="Times New Roman" w:hAnsi="Times New Roman" w:cs="Times New Roman"/>
          <w:noProof/>
          <w:webHidden/>
          <w:sz w:val="24"/>
          <w:szCs w:val="24"/>
          <w:lang w:val="mn-MN"/>
        </w:rPr>
        <w:t>.</w:t>
      </w:r>
      <w:r w:rsidR="00CE57C2" w:rsidRPr="00DF0459">
        <w:rPr>
          <w:rFonts w:ascii="Times New Roman" w:hAnsi="Times New Roman" w:cs="Times New Roman"/>
          <w:noProof/>
          <w:webHidden/>
          <w:sz w:val="24"/>
          <w:szCs w:val="24"/>
          <w:lang w:val="mn-MN"/>
        </w:rPr>
        <w:t>.</w:t>
      </w:r>
      <w:r w:rsidR="00336582" w:rsidRPr="00DF0459">
        <w:rPr>
          <w:rFonts w:ascii="Times New Roman" w:hAnsi="Times New Roman" w:cs="Times New Roman"/>
          <w:noProof/>
          <w:webHidden/>
          <w:sz w:val="24"/>
          <w:szCs w:val="24"/>
          <w:lang w:val="mn-MN"/>
        </w:rPr>
        <w:t>.............................</w:t>
      </w:r>
      <w:r w:rsidR="00C833C7" w:rsidRPr="00DF0459">
        <w:rPr>
          <w:rFonts w:ascii="Times New Roman" w:hAnsi="Times New Roman" w:cs="Times New Roman"/>
          <w:noProof/>
          <w:webHidden/>
          <w:sz w:val="24"/>
          <w:szCs w:val="24"/>
          <w:lang w:val="mn-MN"/>
        </w:rPr>
        <w:t xml:space="preserve">............... </w:t>
      </w:r>
      <w:r w:rsidR="00C833C7" w:rsidRPr="00DF0459">
        <w:rPr>
          <w:rFonts w:ascii="Times New Roman" w:eastAsia="MS Gothic" w:hAnsi="Times New Roman" w:cs="Times New Roman"/>
          <w:sz w:val="24"/>
          <w:szCs w:val="24"/>
          <w:lang w:val="mn-MN"/>
        </w:rPr>
        <w:t>Ⅰ</w:t>
      </w:r>
    </w:p>
    <w:p w14:paraId="28249D96" w14:textId="19EF5780" w:rsidR="00FD3147" w:rsidRPr="00DF0459" w:rsidRDefault="005E1ADC" w:rsidP="00CE57C2">
      <w:pPr>
        <w:pStyle w:val="TOC1"/>
        <w:jc w:val="both"/>
        <w:rPr>
          <w:rFonts w:ascii="Times New Roman" w:eastAsiaTheme="minorEastAsia" w:hAnsi="Times New Roman" w:cs="Times New Roman"/>
          <w:noProof/>
          <w:sz w:val="24"/>
          <w:szCs w:val="24"/>
          <w:lang w:val="mn-MN"/>
        </w:rPr>
      </w:pPr>
      <w:r w:rsidRPr="00DF0459">
        <w:rPr>
          <w:rFonts w:ascii="Times New Roman" w:hAnsi="Times New Roman" w:cs="Times New Roman"/>
          <w:noProof/>
          <w:sz w:val="24"/>
          <w:szCs w:val="24"/>
          <w:lang w:val="mn-MN"/>
        </w:rPr>
        <w:t>Зургийн жагсаалт</w:t>
      </w:r>
      <w:r w:rsidR="00336582" w:rsidRPr="00DF0459">
        <w:rPr>
          <w:rFonts w:ascii="Times New Roman" w:hAnsi="Times New Roman" w:cs="Times New Roman"/>
          <w:noProof/>
          <w:sz w:val="24"/>
          <w:szCs w:val="24"/>
          <w:lang w:val="mn-MN"/>
        </w:rPr>
        <w:t xml:space="preserve"> ................................................................</w:t>
      </w:r>
      <w:r w:rsidR="00CE57C2" w:rsidRPr="00DF0459">
        <w:rPr>
          <w:rFonts w:ascii="Times New Roman" w:hAnsi="Times New Roman" w:cs="Times New Roman"/>
          <w:noProof/>
          <w:sz w:val="24"/>
          <w:szCs w:val="24"/>
          <w:lang w:val="mn-MN"/>
        </w:rPr>
        <w:t>.</w:t>
      </w:r>
      <w:r w:rsidR="00336582" w:rsidRPr="00DF0459">
        <w:rPr>
          <w:rFonts w:ascii="Times New Roman" w:hAnsi="Times New Roman" w:cs="Times New Roman"/>
          <w:noProof/>
          <w:sz w:val="24"/>
          <w:szCs w:val="24"/>
          <w:lang w:val="mn-MN"/>
        </w:rPr>
        <w:t xml:space="preserve">.......................................... </w:t>
      </w:r>
      <w:r w:rsidR="00336582" w:rsidRPr="00DF0459">
        <w:rPr>
          <w:rFonts w:ascii="Times New Roman" w:eastAsia="MS Gothic" w:hAnsi="Times New Roman" w:cs="Times New Roman"/>
          <w:sz w:val="24"/>
          <w:szCs w:val="24"/>
          <w:lang w:val="mn-MN"/>
        </w:rPr>
        <w:t>Ⅱ</w:t>
      </w:r>
    </w:p>
    <w:p w14:paraId="5FBFB4B8" w14:textId="6AE5C3CE" w:rsidR="00FD3147" w:rsidRPr="00DF0459" w:rsidRDefault="005E1ADC" w:rsidP="00CE57C2">
      <w:pPr>
        <w:pStyle w:val="TOC1"/>
        <w:jc w:val="both"/>
        <w:rPr>
          <w:rFonts w:ascii="Times New Roman" w:eastAsiaTheme="minorEastAsia" w:hAnsi="Times New Roman" w:cs="Times New Roman"/>
          <w:noProof/>
          <w:sz w:val="24"/>
          <w:szCs w:val="24"/>
          <w:lang w:val="mn-MN"/>
        </w:rPr>
      </w:pPr>
      <w:r w:rsidRPr="00DF0459">
        <w:rPr>
          <w:rFonts w:ascii="Times New Roman" w:hAnsi="Times New Roman" w:cs="Times New Roman"/>
          <w:noProof/>
          <w:sz w:val="24"/>
          <w:szCs w:val="24"/>
          <w:lang w:val="mn-MN"/>
        </w:rPr>
        <w:t>ОРШИЛ</w:t>
      </w:r>
      <w:r w:rsidR="00336582" w:rsidRPr="00DF0459">
        <w:rPr>
          <w:rFonts w:ascii="Times New Roman" w:hAnsi="Times New Roman" w:cs="Times New Roman"/>
          <w:noProof/>
          <w:webHidden/>
          <w:sz w:val="24"/>
          <w:szCs w:val="24"/>
          <w:lang w:val="mn-MN"/>
        </w:rPr>
        <w:t xml:space="preserve"> ...........................</w:t>
      </w:r>
      <w:r w:rsidR="00233410" w:rsidRPr="00DF0459">
        <w:rPr>
          <w:rFonts w:ascii="Times New Roman" w:hAnsi="Times New Roman" w:cs="Times New Roman"/>
          <w:noProof/>
          <w:webHidden/>
          <w:sz w:val="24"/>
          <w:szCs w:val="24"/>
          <w:lang w:val="mn-MN"/>
        </w:rPr>
        <w:t>......</w:t>
      </w:r>
      <w:r w:rsidR="00336582" w:rsidRPr="00DF0459">
        <w:rPr>
          <w:rFonts w:ascii="Times New Roman" w:hAnsi="Times New Roman" w:cs="Times New Roman"/>
          <w:noProof/>
          <w:webHidden/>
          <w:sz w:val="24"/>
          <w:szCs w:val="24"/>
          <w:lang w:val="mn-MN"/>
        </w:rPr>
        <w:t>.............................................................</w:t>
      </w:r>
      <w:r w:rsidR="00CE57C2" w:rsidRPr="00DF0459">
        <w:rPr>
          <w:rFonts w:ascii="Times New Roman" w:hAnsi="Times New Roman" w:cs="Times New Roman"/>
          <w:noProof/>
          <w:webHidden/>
          <w:sz w:val="24"/>
          <w:szCs w:val="24"/>
          <w:lang w:val="mn-MN"/>
        </w:rPr>
        <w:t>.</w:t>
      </w:r>
      <w:r w:rsidR="00336582" w:rsidRPr="00DF0459">
        <w:rPr>
          <w:rFonts w:ascii="Times New Roman" w:hAnsi="Times New Roman" w:cs="Times New Roman"/>
          <w:noProof/>
          <w:webHidden/>
          <w:sz w:val="24"/>
          <w:szCs w:val="24"/>
          <w:lang w:val="mn-MN"/>
        </w:rPr>
        <w:t>..........................................</w:t>
      </w:r>
      <w:r w:rsidR="0036083F" w:rsidRPr="00DF0459">
        <w:rPr>
          <w:rFonts w:ascii="Times New Roman" w:hAnsi="Times New Roman" w:cs="Times New Roman"/>
          <w:noProof/>
          <w:webHidden/>
          <w:sz w:val="24"/>
          <w:szCs w:val="24"/>
          <w:lang w:val="mn-MN"/>
        </w:rPr>
        <w:t>3</w:t>
      </w:r>
    </w:p>
    <w:p w14:paraId="5884EF54" w14:textId="0C9924A6" w:rsidR="00FD3147" w:rsidRPr="00DF0459" w:rsidRDefault="005E1ADC" w:rsidP="00CE57C2">
      <w:pPr>
        <w:pStyle w:val="TOC2"/>
        <w:jc w:val="both"/>
        <w:rPr>
          <w:rFonts w:ascii="Times New Roman" w:eastAsiaTheme="minorEastAsia" w:hAnsi="Times New Roman" w:cs="Times New Roman"/>
          <w:noProof/>
          <w:sz w:val="24"/>
          <w:szCs w:val="24"/>
          <w:lang w:val="mn-MN"/>
        </w:rPr>
      </w:pPr>
      <w:r w:rsidRPr="00DF0459">
        <w:rPr>
          <w:rFonts w:ascii="Times New Roman" w:hAnsi="Times New Roman" w:cs="Times New Roman"/>
          <w:noProof/>
          <w:sz w:val="24"/>
          <w:szCs w:val="24"/>
          <w:lang w:val="mn-MN"/>
        </w:rPr>
        <w:t>Зорилго</w:t>
      </w:r>
      <w:r w:rsidR="00233410" w:rsidRPr="00DF0459">
        <w:rPr>
          <w:rFonts w:ascii="Times New Roman" w:hAnsi="Times New Roman" w:cs="Times New Roman"/>
          <w:noProof/>
          <w:sz w:val="24"/>
          <w:szCs w:val="24"/>
          <w:lang w:val="mn-MN"/>
        </w:rPr>
        <w:t xml:space="preserve"> </w:t>
      </w:r>
      <w:r w:rsidRPr="00DF0459">
        <w:rPr>
          <w:rFonts w:ascii="Times New Roman" w:hAnsi="Times New Roman" w:cs="Times New Roman"/>
          <w:noProof/>
          <w:webHidden/>
          <w:sz w:val="24"/>
          <w:szCs w:val="24"/>
          <w:lang w:val="mn-MN"/>
        </w:rPr>
        <w:t>......................................................................................................................................</w:t>
      </w:r>
      <w:r w:rsidR="004D347C" w:rsidRPr="00DF0459">
        <w:rPr>
          <w:rFonts w:ascii="Times New Roman" w:hAnsi="Times New Roman" w:cs="Times New Roman"/>
          <w:noProof/>
          <w:webHidden/>
          <w:sz w:val="24"/>
          <w:szCs w:val="24"/>
          <w:lang w:val="mn-MN"/>
        </w:rPr>
        <w:t>3</w:t>
      </w:r>
    </w:p>
    <w:p w14:paraId="7EDE4659" w14:textId="3AC9C24B" w:rsidR="00FD3147" w:rsidRPr="00DF0459" w:rsidRDefault="005E1ADC" w:rsidP="00CE57C2">
      <w:pPr>
        <w:pStyle w:val="TOC2"/>
        <w:jc w:val="both"/>
        <w:rPr>
          <w:rFonts w:ascii="Times New Roman" w:eastAsiaTheme="minorEastAsia" w:hAnsi="Times New Roman" w:cs="Times New Roman"/>
          <w:noProof/>
          <w:sz w:val="24"/>
          <w:szCs w:val="24"/>
          <w:lang w:val="mn-MN"/>
        </w:rPr>
      </w:pPr>
      <w:r w:rsidRPr="00DF0459">
        <w:rPr>
          <w:rFonts w:ascii="Times New Roman" w:hAnsi="Times New Roman" w:cs="Times New Roman"/>
          <w:noProof/>
          <w:sz w:val="24"/>
          <w:szCs w:val="24"/>
          <w:lang w:val="mn-MN"/>
        </w:rPr>
        <w:t>Зорилт</w:t>
      </w:r>
      <w:r w:rsidRPr="00DF0459">
        <w:rPr>
          <w:rFonts w:ascii="Times New Roman" w:hAnsi="Times New Roman" w:cs="Times New Roman"/>
          <w:noProof/>
          <w:sz w:val="24"/>
          <w:szCs w:val="24"/>
          <w:lang w:val="mn-MN"/>
        </w:rPr>
        <w:tab/>
      </w:r>
      <w:r w:rsidRPr="00DF0459">
        <w:rPr>
          <w:rFonts w:ascii="Times New Roman" w:hAnsi="Times New Roman" w:cs="Times New Roman"/>
          <w:noProof/>
          <w:webHidden/>
          <w:sz w:val="24"/>
          <w:szCs w:val="24"/>
          <w:lang w:val="mn-MN"/>
        </w:rPr>
        <w:t>........................................................................................................................................</w:t>
      </w:r>
      <w:r w:rsidR="00336582" w:rsidRPr="00DF0459">
        <w:rPr>
          <w:rFonts w:ascii="Times New Roman" w:hAnsi="Times New Roman" w:cs="Times New Roman"/>
          <w:noProof/>
          <w:webHidden/>
          <w:sz w:val="24"/>
          <w:szCs w:val="24"/>
          <w:lang w:val="mn-MN"/>
        </w:rPr>
        <w:t>.</w:t>
      </w:r>
      <w:r w:rsidR="004D347C" w:rsidRPr="00DF0459">
        <w:rPr>
          <w:rFonts w:ascii="Times New Roman" w:hAnsi="Times New Roman" w:cs="Times New Roman"/>
          <w:noProof/>
          <w:webHidden/>
          <w:sz w:val="24"/>
          <w:szCs w:val="24"/>
          <w:lang w:val="mn-MN"/>
        </w:rPr>
        <w:t>3</w:t>
      </w:r>
      <w:r w:rsidR="00336582" w:rsidRPr="00DF0459">
        <w:rPr>
          <w:rFonts w:ascii="Times New Roman" w:eastAsiaTheme="minorEastAsia" w:hAnsi="Times New Roman" w:cs="Times New Roman"/>
          <w:noProof/>
          <w:sz w:val="24"/>
          <w:szCs w:val="24"/>
          <w:lang w:val="mn-MN"/>
        </w:rPr>
        <w:t xml:space="preserve"> </w:t>
      </w:r>
    </w:p>
    <w:p w14:paraId="303DC68F" w14:textId="5DAA56F6" w:rsidR="00FD3147" w:rsidRPr="00DF0459" w:rsidRDefault="00233410" w:rsidP="00CE57C2">
      <w:pPr>
        <w:pStyle w:val="TOC1"/>
        <w:jc w:val="both"/>
        <w:rPr>
          <w:rFonts w:ascii="Times New Roman" w:eastAsiaTheme="minorEastAsia" w:hAnsi="Times New Roman" w:cs="Times New Roman"/>
          <w:noProof/>
          <w:sz w:val="24"/>
          <w:szCs w:val="24"/>
          <w:lang w:val="mn-MN"/>
        </w:rPr>
      </w:pPr>
      <w:r w:rsidRPr="00DF0459">
        <w:rPr>
          <w:rFonts w:ascii="Times New Roman" w:hAnsi="Times New Roman" w:cs="Times New Roman"/>
          <w:noProof/>
          <w:sz w:val="24"/>
          <w:szCs w:val="24"/>
          <w:lang w:val="mn-MN"/>
        </w:rPr>
        <w:t xml:space="preserve">Байгууллагын танилцуулга </w:t>
      </w:r>
      <w:r w:rsidR="005E1ADC" w:rsidRPr="00DF0459">
        <w:rPr>
          <w:rFonts w:ascii="Times New Roman" w:hAnsi="Times New Roman" w:cs="Times New Roman"/>
          <w:noProof/>
          <w:webHidden/>
          <w:sz w:val="24"/>
          <w:szCs w:val="24"/>
          <w:lang w:val="mn-MN"/>
        </w:rPr>
        <w:t>...........</w:t>
      </w:r>
      <w:r w:rsidRPr="00DF0459">
        <w:rPr>
          <w:rFonts w:ascii="Times New Roman" w:hAnsi="Times New Roman" w:cs="Times New Roman"/>
          <w:noProof/>
          <w:webHidden/>
          <w:sz w:val="24"/>
          <w:szCs w:val="24"/>
          <w:lang w:val="mn-MN"/>
        </w:rPr>
        <w:t>..</w:t>
      </w:r>
      <w:r w:rsidR="005E1ADC" w:rsidRPr="00DF0459">
        <w:rPr>
          <w:rFonts w:ascii="Times New Roman" w:hAnsi="Times New Roman" w:cs="Times New Roman"/>
          <w:noProof/>
          <w:webHidden/>
          <w:sz w:val="24"/>
          <w:szCs w:val="24"/>
          <w:lang w:val="mn-MN"/>
        </w:rPr>
        <w:t>......................</w:t>
      </w:r>
      <w:r w:rsidRPr="00DF0459">
        <w:rPr>
          <w:rFonts w:ascii="Times New Roman" w:hAnsi="Times New Roman" w:cs="Times New Roman"/>
          <w:noProof/>
          <w:webHidden/>
          <w:sz w:val="24"/>
          <w:szCs w:val="24"/>
          <w:lang w:val="mn-MN"/>
        </w:rPr>
        <w:t>......</w:t>
      </w:r>
      <w:r w:rsidR="005E1ADC" w:rsidRPr="00DF0459">
        <w:rPr>
          <w:rFonts w:ascii="Times New Roman" w:hAnsi="Times New Roman" w:cs="Times New Roman"/>
          <w:noProof/>
          <w:webHidden/>
          <w:sz w:val="24"/>
          <w:szCs w:val="24"/>
          <w:lang w:val="mn-MN"/>
        </w:rPr>
        <w:t>...........................................</w:t>
      </w:r>
      <w:r w:rsidR="004D347C" w:rsidRPr="00DF0459">
        <w:rPr>
          <w:rFonts w:ascii="Times New Roman" w:hAnsi="Times New Roman" w:cs="Times New Roman"/>
          <w:noProof/>
          <w:webHidden/>
          <w:sz w:val="24"/>
          <w:szCs w:val="24"/>
          <w:lang w:val="mn-MN"/>
        </w:rPr>
        <w:t>3</w:t>
      </w:r>
      <w:r w:rsidR="00336582" w:rsidRPr="00DF0459">
        <w:rPr>
          <w:rFonts w:ascii="Times New Roman" w:eastAsiaTheme="minorEastAsia" w:hAnsi="Times New Roman" w:cs="Times New Roman"/>
          <w:noProof/>
          <w:sz w:val="24"/>
          <w:szCs w:val="24"/>
          <w:lang w:val="mn-MN"/>
        </w:rPr>
        <w:t xml:space="preserve"> </w:t>
      </w:r>
    </w:p>
    <w:p w14:paraId="4CF72A19" w14:textId="07123B3A" w:rsidR="00FD3147" w:rsidRPr="00DF0459" w:rsidRDefault="003446B3" w:rsidP="00CE57C2">
      <w:pPr>
        <w:pStyle w:val="TOC2"/>
        <w:jc w:val="both"/>
        <w:rPr>
          <w:rFonts w:ascii="Times New Roman" w:eastAsiaTheme="minorEastAsia" w:hAnsi="Times New Roman" w:cs="Times New Roman"/>
          <w:noProof/>
          <w:sz w:val="24"/>
          <w:szCs w:val="24"/>
          <w:lang w:val="mn-MN"/>
        </w:rPr>
      </w:pPr>
      <w:r w:rsidRPr="00DF0459">
        <w:rPr>
          <w:rFonts w:ascii="Times New Roman" w:hAnsi="Times New Roman" w:cs="Times New Roman"/>
          <w:noProof/>
          <w:sz w:val="24"/>
          <w:szCs w:val="24"/>
          <w:lang w:val="mn-MN"/>
        </w:rPr>
        <w:t>Байгууллагын бүтэц зохион</w:t>
      </w:r>
      <w:r w:rsidR="005E1ADC" w:rsidRPr="00DF0459">
        <w:rPr>
          <w:rFonts w:ascii="Times New Roman" w:hAnsi="Times New Roman" w:cs="Times New Roman"/>
          <w:noProof/>
          <w:sz w:val="24"/>
          <w:szCs w:val="24"/>
          <w:lang w:val="mn-MN"/>
        </w:rPr>
        <w:t xml:space="preserve"> байгуулалт</w:t>
      </w:r>
      <w:r w:rsidR="00FD3147" w:rsidRPr="00DF0459">
        <w:rPr>
          <w:rFonts w:ascii="Times New Roman" w:hAnsi="Times New Roman" w:cs="Times New Roman"/>
          <w:noProof/>
          <w:webHidden/>
          <w:sz w:val="24"/>
          <w:szCs w:val="24"/>
          <w:lang w:val="mn-MN"/>
        </w:rPr>
        <w:tab/>
      </w:r>
      <w:r w:rsidR="00233410" w:rsidRPr="00DF0459">
        <w:rPr>
          <w:rFonts w:ascii="Times New Roman" w:hAnsi="Times New Roman" w:cs="Times New Roman"/>
          <w:noProof/>
          <w:webHidden/>
          <w:sz w:val="24"/>
          <w:szCs w:val="24"/>
          <w:lang w:val="mn-MN"/>
        </w:rPr>
        <w:t xml:space="preserve"> </w:t>
      </w:r>
      <w:r w:rsidR="005E1ADC" w:rsidRPr="00DF0459">
        <w:rPr>
          <w:rFonts w:ascii="Times New Roman" w:hAnsi="Times New Roman" w:cs="Times New Roman"/>
          <w:noProof/>
          <w:webHidden/>
          <w:sz w:val="24"/>
          <w:szCs w:val="24"/>
          <w:lang w:val="mn-MN"/>
        </w:rPr>
        <w:t>.....................</w:t>
      </w:r>
      <w:r w:rsidRPr="00DF0459">
        <w:rPr>
          <w:rFonts w:ascii="Times New Roman" w:hAnsi="Times New Roman" w:cs="Times New Roman"/>
          <w:noProof/>
          <w:webHidden/>
          <w:sz w:val="24"/>
          <w:szCs w:val="24"/>
          <w:lang w:val="mn-MN"/>
        </w:rPr>
        <w:t>.</w:t>
      </w:r>
      <w:r w:rsidR="00233410" w:rsidRPr="00DF0459">
        <w:rPr>
          <w:rFonts w:ascii="Times New Roman" w:hAnsi="Times New Roman" w:cs="Times New Roman"/>
          <w:noProof/>
          <w:webHidden/>
          <w:sz w:val="24"/>
          <w:szCs w:val="24"/>
          <w:lang w:val="mn-MN"/>
        </w:rPr>
        <w:t>.............................</w:t>
      </w:r>
      <w:r w:rsidR="005E1ADC" w:rsidRPr="00DF0459">
        <w:rPr>
          <w:rFonts w:ascii="Times New Roman" w:hAnsi="Times New Roman" w:cs="Times New Roman"/>
          <w:noProof/>
          <w:webHidden/>
          <w:sz w:val="24"/>
          <w:szCs w:val="24"/>
          <w:lang w:val="mn-MN"/>
        </w:rPr>
        <w:t>.......................</w:t>
      </w:r>
      <w:r w:rsidR="00336582" w:rsidRPr="00DF0459">
        <w:rPr>
          <w:rFonts w:ascii="Times New Roman" w:hAnsi="Times New Roman" w:cs="Times New Roman"/>
          <w:noProof/>
          <w:webHidden/>
          <w:sz w:val="24"/>
          <w:szCs w:val="24"/>
          <w:lang w:val="mn-MN"/>
        </w:rPr>
        <w:t>.</w:t>
      </w:r>
      <w:r w:rsidR="009E4FD5" w:rsidRPr="00DF0459">
        <w:rPr>
          <w:rFonts w:ascii="Times New Roman" w:hAnsi="Times New Roman" w:cs="Times New Roman"/>
          <w:noProof/>
          <w:webHidden/>
          <w:sz w:val="24"/>
          <w:szCs w:val="24"/>
          <w:lang w:val="mn-MN"/>
        </w:rPr>
        <w:t>3</w:t>
      </w:r>
      <w:r w:rsidR="00336582" w:rsidRPr="00DF0459">
        <w:rPr>
          <w:rFonts w:ascii="Times New Roman" w:eastAsiaTheme="minorEastAsia" w:hAnsi="Times New Roman" w:cs="Times New Roman"/>
          <w:noProof/>
          <w:sz w:val="24"/>
          <w:szCs w:val="24"/>
          <w:lang w:val="mn-MN"/>
        </w:rPr>
        <w:t xml:space="preserve"> </w:t>
      </w:r>
    </w:p>
    <w:p w14:paraId="4116EC3B" w14:textId="206C5C18" w:rsidR="00FD3147" w:rsidRPr="00DF0459" w:rsidRDefault="005E1ADC" w:rsidP="00CE57C2">
      <w:pPr>
        <w:pStyle w:val="TOC1"/>
        <w:jc w:val="both"/>
        <w:rPr>
          <w:rFonts w:ascii="Times New Roman" w:eastAsiaTheme="minorEastAsia" w:hAnsi="Times New Roman" w:cs="Times New Roman"/>
          <w:noProof/>
          <w:sz w:val="24"/>
          <w:szCs w:val="24"/>
          <w:lang w:val="mn-MN"/>
        </w:rPr>
      </w:pPr>
      <w:r w:rsidRPr="00DF0459">
        <w:rPr>
          <w:rFonts w:ascii="Times New Roman" w:hAnsi="Times New Roman" w:cs="Times New Roman"/>
          <w:noProof/>
          <w:sz w:val="24"/>
          <w:szCs w:val="24"/>
          <w:lang w:val="mn-MN"/>
        </w:rPr>
        <w:t>үндсэн хэсэг</w:t>
      </w:r>
      <w:r w:rsidR="00336582" w:rsidRPr="00DF0459">
        <w:rPr>
          <w:rFonts w:ascii="Times New Roman" w:hAnsi="Times New Roman" w:cs="Times New Roman"/>
          <w:noProof/>
          <w:webHidden/>
          <w:sz w:val="24"/>
          <w:szCs w:val="24"/>
          <w:lang w:val="mn-MN"/>
        </w:rPr>
        <w:t xml:space="preserve"> ............................</w:t>
      </w:r>
      <w:r w:rsidR="00233410" w:rsidRPr="00DF0459">
        <w:rPr>
          <w:rFonts w:ascii="Times New Roman" w:hAnsi="Times New Roman" w:cs="Times New Roman"/>
          <w:noProof/>
          <w:webHidden/>
          <w:sz w:val="24"/>
          <w:szCs w:val="24"/>
          <w:lang w:val="mn-MN"/>
        </w:rPr>
        <w:t>.........</w:t>
      </w:r>
      <w:r w:rsidR="00336582" w:rsidRPr="00DF0459">
        <w:rPr>
          <w:rFonts w:ascii="Times New Roman" w:hAnsi="Times New Roman" w:cs="Times New Roman"/>
          <w:noProof/>
          <w:webHidden/>
          <w:sz w:val="24"/>
          <w:szCs w:val="24"/>
          <w:lang w:val="mn-MN"/>
        </w:rPr>
        <w:t>..........................................</w:t>
      </w:r>
      <w:r w:rsidR="00CE57C2" w:rsidRPr="00DF0459">
        <w:rPr>
          <w:rFonts w:ascii="Times New Roman" w:hAnsi="Times New Roman" w:cs="Times New Roman"/>
          <w:noProof/>
          <w:webHidden/>
          <w:sz w:val="24"/>
          <w:szCs w:val="24"/>
          <w:lang w:val="mn-MN"/>
        </w:rPr>
        <w:t>.</w:t>
      </w:r>
      <w:r w:rsidR="00336582" w:rsidRPr="00DF0459">
        <w:rPr>
          <w:rFonts w:ascii="Times New Roman" w:hAnsi="Times New Roman" w:cs="Times New Roman"/>
          <w:noProof/>
          <w:webHidden/>
          <w:sz w:val="24"/>
          <w:szCs w:val="24"/>
          <w:lang w:val="mn-MN"/>
        </w:rPr>
        <w:t>.........................................</w:t>
      </w:r>
      <w:r w:rsidR="004D347C" w:rsidRPr="00DF0459">
        <w:rPr>
          <w:rFonts w:ascii="Times New Roman" w:hAnsi="Times New Roman" w:cs="Times New Roman"/>
          <w:noProof/>
          <w:webHidden/>
          <w:sz w:val="24"/>
          <w:szCs w:val="24"/>
          <w:lang w:val="mn-MN"/>
        </w:rPr>
        <w:t>4</w:t>
      </w:r>
    </w:p>
    <w:p w14:paraId="27716389" w14:textId="577DDE5B" w:rsidR="00FD3147" w:rsidRPr="00DF0459" w:rsidRDefault="005E1ADC" w:rsidP="00CE57C2">
      <w:pPr>
        <w:pStyle w:val="TOC2"/>
        <w:jc w:val="both"/>
        <w:rPr>
          <w:rFonts w:ascii="Times New Roman" w:eastAsiaTheme="minorEastAsia" w:hAnsi="Times New Roman" w:cs="Times New Roman"/>
          <w:noProof/>
          <w:sz w:val="24"/>
          <w:szCs w:val="24"/>
          <w:lang w:val="mn-MN"/>
        </w:rPr>
      </w:pPr>
      <w:r w:rsidRPr="00DF0459">
        <w:rPr>
          <w:rFonts w:ascii="Times New Roman" w:hAnsi="Times New Roman" w:cs="Times New Roman"/>
          <w:noProof/>
          <w:sz w:val="24"/>
          <w:szCs w:val="24"/>
          <w:lang w:val="mn-MN"/>
        </w:rPr>
        <w:t>Ашигласан технологи</w:t>
      </w:r>
      <w:r w:rsidR="00233410" w:rsidRPr="00DF0459">
        <w:rPr>
          <w:rFonts w:ascii="Times New Roman" w:hAnsi="Times New Roman" w:cs="Times New Roman"/>
          <w:noProof/>
          <w:sz w:val="24"/>
          <w:szCs w:val="24"/>
          <w:lang w:val="mn-MN"/>
        </w:rPr>
        <w:t xml:space="preserve"> ..........................</w:t>
      </w:r>
      <w:r w:rsidR="003446B3" w:rsidRPr="00DF0459">
        <w:rPr>
          <w:rFonts w:ascii="Times New Roman" w:hAnsi="Times New Roman" w:cs="Times New Roman"/>
          <w:noProof/>
          <w:sz w:val="24"/>
          <w:szCs w:val="24"/>
          <w:lang w:val="mn-MN"/>
        </w:rPr>
        <w:t>.........</w:t>
      </w:r>
      <w:r w:rsidR="00233410" w:rsidRPr="00DF0459">
        <w:rPr>
          <w:rFonts w:ascii="Times New Roman" w:hAnsi="Times New Roman" w:cs="Times New Roman"/>
          <w:noProof/>
          <w:sz w:val="24"/>
          <w:szCs w:val="24"/>
          <w:lang w:val="mn-MN"/>
        </w:rPr>
        <w:t>....</w:t>
      </w:r>
      <w:r w:rsidR="003446B3" w:rsidRPr="00DF0459">
        <w:rPr>
          <w:rFonts w:ascii="Times New Roman" w:hAnsi="Times New Roman" w:cs="Times New Roman"/>
          <w:noProof/>
          <w:sz w:val="24"/>
          <w:szCs w:val="24"/>
          <w:lang w:val="mn-MN"/>
        </w:rPr>
        <w:t>............................</w:t>
      </w:r>
      <w:r w:rsidR="00CE57C2" w:rsidRPr="00DF0459">
        <w:rPr>
          <w:rFonts w:ascii="Times New Roman" w:hAnsi="Times New Roman" w:cs="Times New Roman"/>
          <w:noProof/>
          <w:sz w:val="24"/>
          <w:szCs w:val="24"/>
          <w:lang w:val="mn-MN"/>
        </w:rPr>
        <w:t>.</w:t>
      </w:r>
      <w:r w:rsidR="003446B3" w:rsidRPr="00DF0459">
        <w:rPr>
          <w:rFonts w:ascii="Times New Roman" w:hAnsi="Times New Roman" w:cs="Times New Roman"/>
          <w:noProof/>
          <w:sz w:val="24"/>
          <w:szCs w:val="24"/>
          <w:lang w:val="mn-MN"/>
        </w:rPr>
        <w:t>........</w:t>
      </w:r>
      <w:r w:rsidR="00336582" w:rsidRPr="00DF0459">
        <w:rPr>
          <w:rFonts w:ascii="Times New Roman" w:hAnsi="Times New Roman" w:cs="Times New Roman"/>
          <w:noProof/>
          <w:sz w:val="24"/>
          <w:szCs w:val="24"/>
          <w:lang w:val="mn-MN"/>
        </w:rPr>
        <w:t>.</w:t>
      </w:r>
      <w:r w:rsidR="004D347C" w:rsidRPr="00DF0459">
        <w:rPr>
          <w:rFonts w:ascii="Times New Roman" w:hAnsi="Times New Roman" w:cs="Times New Roman"/>
          <w:noProof/>
          <w:sz w:val="24"/>
          <w:szCs w:val="24"/>
          <w:lang w:val="mn-MN"/>
        </w:rPr>
        <w:t>...............................4</w:t>
      </w:r>
      <w:r w:rsidR="00336582" w:rsidRPr="00DF0459">
        <w:rPr>
          <w:rFonts w:ascii="Times New Roman" w:eastAsiaTheme="minorEastAsia" w:hAnsi="Times New Roman" w:cs="Times New Roman"/>
          <w:noProof/>
          <w:sz w:val="24"/>
          <w:szCs w:val="24"/>
          <w:lang w:val="mn-MN"/>
        </w:rPr>
        <w:t xml:space="preserve"> </w:t>
      </w:r>
    </w:p>
    <w:p w14:paraId="440438EA" w14:textId="437B80A7" w:rsidR="00FD3147" w:rsidRPr="00DF0459" w:rsidRDefault="003446B3" w:rsidP="00CE57C2">
      <w:pPr>
        <w:pStyle w:val="TOC2"/>
        <w:jc w:val="both"/>
        <w:rPr>
          <w:rFonts w:ascii="Times New Roman" w:eastAsiaTheme="minorEastAsia" w:hAnsi="Times New Roman" w:cs="Times New Roman"/>
          <w:noProof/>
          <w:sz w:val="24"/>
          <w:szCs w:val="24"/>
          <w:lang w:val="mn-MN"/>
        </w:rPr>
      </w:pPr>
      <w:r w:rsidRPr="00DF0459">
        <w:rPr>
          <w:rFonts w:ascii="Times New Roman" w:hAnsi="Times New Roman" w:cs="Times New Roman"/>
          <w:noProof/>
          <w:sz w:val="24"/>
          <w:szCs w:val="24"/>
          <w:lang w:val="mn-MN"/>
        </w:rPr>
        <w:t>Дэлгэцийн зохиомж</w:t>
      </w:r>
      <w:r w:rsidR="00233410" w:rsidRPr="00DF0459">
        <w:rPr>
          <w:rFonts w:ascii="Times New Roman" w:hAnsi="Times New Roman" w:cs="Times New Roman"/>
          <w:noProof/>
          <w:sz w:val="24"/>
          <w:szCs w:val="24"/>
          <w:lang w:val="mn-MN"/>
        </w:rPr>
        <w:t xml:space="preserve"> </w:t>
      </w:r>
      <w:r w:rsidRPr="00DF0459">
        <w:rPr>
          <w:rFonts w:ascii="Times New Roman" w:hAnsi="Times New Roman" w:cs="Times New Roman"/>
          <w:noProof/>
          <w:sz w:val="24"/>
          <w:szCs w:val="24"/>
          <w:lang w:val="mn-MN"/>
        </w:rPr>
        <w:t>...................</w:t>
      </w:r>
      <w:r w:rsidR="00233410" w:rsidRPr="00DF0459">
        <w:rPr>
          <w:rFonts w:ascii="Times New Roman" w:hAnsi="Times New Roman" w:cs="Times New Roman"/>
          <w:noProof/>
          <w:sz w:val="24"/>
          <w:szCs w:val="24"/>
          <w:lang w:val="mn-MN"/>
        </w:rPr>
        <w:t>...............................</w:t>
      </w:r>
      <w:r w:rsidRPr="00DF0459">
        <w:rPr>
          <w:rFonts w:ascii="Times New Roman" w:hAnsi="Times New Roman" w:cs="Times New Roman"/>
          <w:noProof/>
          <w:sz w:val="24"/>
          <w:szCs w:val="24"/>
          <w:lang w:val="mn-MN"/>
        </w:rPr>
        <w:t>......................</w:t>
      </w:r>
      <w:r w:rsidR="00CE57C2" w:rsidRPr="00DF0459">
        <w:rPr>
          <w:rFonts w:ascii="Times New Roman" w:hAnsi="Times New Roman" w:cs="Times New Roman"/>
          <w:noProof/>
          <w:sz w:val="24"/>
          <w:szCs w:val="24"/>
          <w:lang w:val="mn-MN"/>
        </w:rPr>
        <w:t>.</w:t>
      </w:r>
      <w:r w:rsidRPr="00DF0459">
        <w:rPr>
          <w:rFonts w:ascii="Times New Roman" w:hAnsi="Times New Roman" w:cs="Times New Roman"/>
          <w:noProof/>
          <w:sz w:val="24"/>
          <w:szCs w:val="24"/>
          <w:lang w:val="mn-MN"/>
        </w:rPr>
        <w:t>.......................................</w:t>
      </w:r>
      <w:r w:rsidR="009E4FD5" w:rsidRPr="00DF0459">
        <w:rPr>
          <w:rFonts w:ascii="Times New Roman" w:hAnsi="Times New Roman" w:cs="Times New Roman"/>
          <w:noProof/>
          <w:webHidden/>
          <w:sz w:val="24"/>
          <w:szCs w:val="24"/>
          <w:lang w:val="mn-MN"/>
        </w:rPr>
        <w:t>5</w:t>
      </w:r>
      <w:r w:rsidR="00336582" w:rsidRPr="00DF0459">
        <w:rPr>
          <w:rFonts w:ascii="Times New Roman" w:eastAsiaTheme="minorEastAsia" w:hAnsi="Times New Roman" w:cs="Times New Roman"/>
          <w:noProof/>
          <w:sz w:val="24"/>
          <w:szCs w:val="24"/>
          <w:lang w:val="mn-MN"/>
        </w:rPr>
        <w:t xml:space="preserve"> </w:t>
      </w:r>
    </w:p>
    <w:p w14:paraId="7108410C" w14:textId="48857258" w:rsidR="00FD3147" w:rsidRPr="00DF0459" w:rsidRDefault="003446B3" w:rsidP="00CE57C2">
      <w:pPr>
        <w:pStyle w:val="TOC1"/>
        <w:jc w:val="both"/>
        <w:rPr>
          <w:rFonts w:ascii="Times New Roman" w:eastAsiaTheme="minorEastAsia" w:hAnsi="Times New Roman" w:cs="Times New Roman"/>
          <w:noProof/>
          <w:sz w:val="24"/>
          <w:szCs w:val="24"/>
          <w:lang w:val="mn-MN"/>
        </w:rPr>
      </w:pPr>
      <w:r w:rsidRPr="00DF0459">
        <w:rPr>
          <w:rFonts w:ascii="Times New Roman" w:hAnsi="Times New Roman" w:cs="Times New Roman"/>
          <w:noProof/>
          <w:sz w:val="24"/>
          <w:szCs w:val="24"/>
          <w:lang w:val="mn-MN"/>
        </w:rPr>
        <w:t>дүгнэлт</w:t>
      </w:r>
      <w:r w:rsidR="00336582" w:rsidRPr="00DF0459">
        <w:rPr>
          <w:rFonts w:ascii="Times New Roman" w:hAnsi="Times New Roman" w:cs="Times New Roman"/>
          <w:noProof/>
          <w:webHidden/>
          <w:sz w:val="24"/>
          <w:szCs w:val="24"/>
          <w:lang w:val="mn-MN"/>
        </w:rPr>
        <w:t xml:space="preserve"> ...................................................................................................................................1</w:t>
      </w:r>
      <w:r w:rsidR="009E4FD5" w:rsidRPr="00DF0459">
        <w:rPr>
          <w:rFonts w:ascii="Times New Roman" w:hAnsi="Times New Roman" w:cs="Times New Roman"/>
          <w:noProof/>
          <w:webHidden/>
          <w:sz w:val="24"/>
          <w:szCs w:val="24"/>
          <w:lang w:val="mn-MN"/>
        </w:rPr>
        <w:t>2</w:t>
      </w:r>
    </w:p>
    <w:p w14:paraId="64B4539B" w14:textId="6D889058" w:rsidR="00FD3147" w:rsidRPr="00DF0459" w:rsidRDefault="003446B3" w:rsidP="00CE57C2">
      <w:pPr>
        <w:pStyle w:val="TOC1"/>
        <w:jc w:val="both"/>
        <w:rPr>
          <w:rFonts w:ascii="Times New Roman" w:eastAsiaTheme="minorEastAsia" w:hAnsi="Times New Roman" w:cs="Times New Roman"/>
          <w:noProof/>
          <w:sz w:val="24"/>
          <w:szCs w:val="24"/>
          <w:lang w:val="mn-MN"/>
        </w:rPr>
      </w:pPr>
      <w:r w:rsidRPr="00DF0459">
        <w:rPr>
          <w:rFonts w:ascii="Times New Roman" w:hAnsi="Times New Roman" w:cs="Times New Roman"/>
          <w:noProof/>
          <w:sz w:val="24"/>
          <w:szCs w:val="24"/>
          <w:lang w:val="mn-MN"/>
        </w:rPr>
        <w:t>АШИГЛАСАН НОМ ЗҮЙ</w:t>
      </w:r>
      <w:r w:rsidR="00336582" w:rsidRPr="00DF0459">
        <w:rPr>
          <w:rFonts w:ascii="Times New Roman" w:hAnsi="Times New Roman" w:cs="Times New Roman"/>
          <w:noProof/>
          <w:sz w:val="24"/>
          <w:szCs w:val="24"/>
          <w:lang w:val="mn-MN"/>
        </w:rPr>
        <w:t xml:space="preserve"> .........................................................................</w:t>
      </w:r>
      <w:r w:rsidR="009E4FD5" w:rsidRPr="00DF0459">
        <w:rPr>
          <w:rFonts w:ascii="Times New Roman" w:hAnsi="Times New Roman" w:cs="Times New Roman"/>
          <w:noProof/>
          <w:sz w:val="24"/>
          <w:szCs w:val="24"/>
          <w:lang w:val="mn-MN"/>
        </w:rPr>
        <w:t>..............................13</w:t>
      </w:r>
    </w:p>
    <w:p w14:paraId="74F85106" w14:textId="6CD80F01" w:rsidR="00FD3147" w:rsidRPr="00DF0459" w:rsidRDefault="003446B3" w:rsidP="00CE57C2">
      <w:pPr>
        <w:pStyle w:val="TOC1"/>
        <w:jc w:val="both"/>
        <w:rPr>
          <w:rFonts w:ascii="Times New Roman" w:eastAsiaTheme="minorEastAsia" w:hAnsi="Times New Roman" w:cs="Times New Roman"/>
          <w:noProof/>
          <w:sz w:val="24"/>
          <w:szCs w:val="24"/>
          <w:lang w:val="mn-MN"/>
        </w:rPr>
      </w:pPr>
      <w:r w:rsidRPr="00DF0459">
        <w:rPr>
          <w:rFonts w:ascii="Times New Roman" w:hAnsi="Times New Roman" w:cs="Times New Roman"/>
          <w:noProof/>
          <w:sz w:val="24"/>
          <w:szCs w:val="24"/>
          <w:lang w:val="mn-MN"/>
        </w:rPr>
        <w:t>ХАВСРАЛТ A</w:t>
      </w:r>
      <w:r w:rsidR="00336582" w:rsidRPr="00DF0459">
        <w:rPr>
          <w:rFonts w:ascii="Times New Roman" w:hAnsi="Times New Roman" w:cs="Times New Roman"/>
          <w:noProof/>
          <w:sz w:val="24"/>
          <w:szCs w:val="24"/>
          <w:lang w:val="mn-MN"/>
        </w:rPr>
        <w:t xml:space="preserve"> дадлага удирдагчийн үнэлгээ ..............</w:t>
      </w:r>
      <w:r w:rsidR="00CE57C2" w:rsidRPr="00DF0459">
        <w:rPr>
          <w:rFonts w:ascii="Times New Roman" w:hAnsi="Times New Roman" w:cs="Times New Roman"/>
          <w:noProof/>
          <w:sz w:val="24"/>
          <w:szCs w:val="24"/>
          <w:lang w:val="mn-MN"/>
        </w:rPr>
        <w:t>.</w:t>
      </w:r>
      <w:r w:rsidR="00336582" w:rsidRPr="00DF0459">
        <w:rPr>
          <w:rFonts w:ascii="Times New Roman" w:hAnsi="Times New Roman" w:cs="Times New Roman"/>
          <w:noProof/>
          <w:sz w:val="24"/>
          <w:szCs w:val="24"/>
          <w:lang w:val="mn-MN"/>
        </w:rPr>
        <w:t>......</w:t>
      </w:r>
      <w:r w:rsidR="009E4FD5" w:rsidRPr="00DF0459">
        <w:rPr>
          <w:rFonts w:ascii="Times New Roman" w:hAnsi="Times New Roman" w:cs="Times New Roman"/>
          <w:noProof/>
          <w:sz w:val="24"/>
          <w:szCs w:val="24"/>
          <w:lang w:val="mn-MN"/>
        </w:rPr>
        <w:t>..............................14</w:t>
      </w:r>
    </w:p>
    <w:p w14:paraId="76A53F82" w14:textId="636E2A7F" w:rsidR="003446B3" w:rsidRPr="00DF0459" w:rsidRDefault="003446B3" w:rsidP="00E5390D">
      <w:pPr>
        <w:pStyle w:val="Heading1"/>
        <w:numPr>
          <w:ilvl w:val="0"/>
          <w:numId w:val="0"/>
        </w:numPr>
        <w:jc w:val="both"/>
        <w:rPr>
          <w:noProof/>
          <w:lang w:val="mn-MN"/>
        </w:rPr>
      </w:pPr>
    </w:p>
    <w:p w14:paraId="14612434" w14:textId="77777777" w:rsidR="003F5543" w:rsidRPr="00DF0459" w:rsidRDefault="003F5543" w:rsidP="003F5543">
      <w:pPr>
        <w:rPr>
          <w:lang w:val="mn-MN"/>
        </w:rPr>
      </w:pPr>
    </w:p>
    <w:p w14:paraId="48E89F2E" w14:textId="636FAC12" w:rsidR="00E5390D" w:rsidRPr="00DF0459" w:rsidRDefault="00E5390D" w:rsidP="00E5390D">
      <w:pPr>
        <w:rPr>
          <w:lang w:val="mn-MN"/>
        </w:rPr>
      </w:pPr>
    </w:p>
    <w:p w14:paraId="4E292693" w14:textId="38561CC9" w:rsidR="00E5390D" w:rsidRPr="00DF0459" w:rsidRDefault="00E5390D" w:rsidP="00E5390D">
      <w:pPr>
        <w:rPr>
          <w:lang w:val="mn-MN"/>
        </w:rPr>
      </w:pPr>
    </w:p>
    <w:p w14:paraId="5A9B1366" w14:textId="06642329" w:rsidR="00E5390D" w:rsidRPr="00DF0459" w:rsidRDefault="00E5390D" w:rsidP="00E5390D">
      <w:pPr>
        <w:rPr>
          <w:lang w:val="mn-MN"/>
        </w:rPr>
      </w:pPr>
    </w:p>
    <w:p w14:paraId="4AA5869A" w14:textId="2D4507E0" w:rsidR="00E5390D" w:rsidRPr="00DF0459" w:rsidRDefault="00E5390D" w:rsidP="00E5390D">
      <w:pPr>
        <w:rPr>
          <w:lang w:val="mn-MN"/>
        </w:rPr>
      </w:pPr>
    </w:p>
    <w:p w14:paraId="4C4BDACB" w14:textId="0F73B5FE" w:rsidR="00E5390D" w:rsidRPr="00DF0459" w:rsidRDefault="00E5390D" w:rsidP="00E5390D">
      <w:pPr>
        <w:rPr>
          <w:lang w:val="mn-MN"/>
        </w:rPr>
      </w:pPr>
    </w:p>
    <w:p w14:paraId="65198499" w14:textId="157897B8" w:rsidR="00E5390D" w:rsidRPr="00DF0459" w:rsidRDefault="00E5390D" w:rsidP="00E5390D">
      <w:pPr>
        <w:rPr>
          <w:lang w:val="mn-MN"/>
        </w:rPr>
      </w:pPr>
    </w:p>
    <w:p w14:paraId="0002F792" w14:textId="1D43DB25" w:rsidR="00E5390D" w:rsidRPr="00DF0459" w:rsidRDefault="00E5390D" w:rsidP="00E5390D">
      <w:pPr>
        <w:rPr>
          <w:lang w:val="mn-MN"/>
        </w:rPr>
      </w:pPr>
    </w:p>
    <w:p w14:paraId="4F3AE5BE" w14:textId="6DBF55C6" w:rsidR="00E5390D" w:rsidRPr="00DF0459" w:rsidRDefault="00E5390D" w:rsidP="00E5390D">
      <w:pPr>
        <w:rPr>
          <w:lang w:val="mn-MN"/>
        </w:rPr>
      </w:pPr>
    </w:p>
    <w:p w14:paraId="604A83FD" w14:textId="25B672E1" w:rsidR="0036083F" w:rsidRPr="00DF0459" w:rsidRDefault="0036083F" w:rsidP="00E5390D">
      <w:pPr>
        <w:rPr>
          <w:lang w:val="mn-MN"/>
        </w:rPr>
      </w:pPr>
    </w:p>
    <w:p w14:paraId="6361DFC7" w14:textId="77777777" w:rsidR="0036083F" w:rsidRPr="00DF0459" w:rsidRDefault="0036083F" w:rsidP="00E5390D">
      <w:pPr>
        <w:rPr>
          <w:lang w:val="mn-MN"/>
        </w:rPr>
      </w:pPr>
    </w:p>
    <w:p w14:paraId="73CBDE66" w14:textId="21F9DE99" w:rsidR="00E5390D" w:rsidRPr="00DF0459" w:rsidRDefault="00E5390D" w:rsidP="00BE2A36">
      <w:pPr>
        <w:rPr>
          <w:lang w:val="mn-MN"/>
        </w:rPr>
      </w:pPr>
    </w:p>
    <w:p w14:paraId="7ACD7AB1" w14:textId="0E16991D" w:rsidR="008B092E" w:rsidRPr="00DF0459" w:rsidRDefault="00BE2A36" w:rsidP="008B092E">
      <w:pPr>
        <w:pStyle w:val="Heading1"/>
        <w:numPr>
          <w:ilvl w:val="0"/>
          <w:numId w:val="0"/>
        </w:numPr>
        <w:rPr>
          <w:bCs/>
          <w:lang w:val="mn-MN"/>
        </w:rPr>
      </w:pPr>
      <w:bookmarkStart w:id="2" w:name="_Toc181692191"/>
      <w:r w:rsidRPr="00DF0459">
        <w:rPr>
          <w:bCs/>
          <w:lang w:val="mn-MN"/>
        </w:rPr>
        <w:lastRenderedPageBreak/>
        <w:t>Зургийн жагсаалт</w:t>
      </w:r>
      <w:bookmarkEnd w:id="2"/>
    </w:p>
    <w:p w14:paraId="54E97614" w14:textId="20664106" w:rsidR="000D40A9" w:rsidRPr="00DF0459" w:rsidRDefault="00D14338" w:rsidP="000C7660">
      <w:pPr>
        <w:pStyle w:val="Heading1"/>
        <w:numPr>
          <w:ilvl w:val="0"/>
          <w:numId w:val="0"/>
        </w:numPr>
        <w:spacing w:line="360" w:lineRule="auto"/>
        <w:ind w:left="360" w:hanging="360"/>
        <w:jc w:val="both"/>
        <w:rPr>
          <w:b w:val="0"/>
          <w:caps w:val="0"/>
          <w:lang w:val="mn-MN"/>
        </w:rPr>
      </w:pPr>
      <w:r w:rsidRPr="00DF0459">
        <w:rPr>
          <w:b w:val="0"/>
          <w:caps w:val="0"/>
          <w:lang w:val="mn-MN"/>
        </w:rPr>
        <w:t xml:space="preserve">Зураг 1. 1 Sandbox лого </w:t>
      </w:r>
      <w:r w:rsidR="000D40A9" w:rsidRPr="00DF0459">
        <w:rPr>
          <w:b w:val="0"/>
          <w:caps w:val="0"/>
          <w:lang w:val="mn-MN"/>
        </w:rPr>
        <w:t>..............................................</w:t>
      </w:r>
      <w:r w:rsidR="00C03DA0" w:rsidRPr="00DF0459">
        <w:rPr>
          <w:b w:val="0"/>
          <w:caps w:val="0"/>
          <w:lang w:val="mn-MN"/>
        </w:rPr>
        <w:t>.</w:t>
      </w:r>
      <w:r w:rsidR="000D40A9" w:rsidRPr="00DF0459">
        <w:rPr>
          <w:b w:val="0"/>
          <w:caps w:val="0"/>
          <w:lang w:val="mn-MN"/>
        </w:rPr>
        <w:t>................................</w:t>
      </w:r>
      <w:r w:rsidR="00CE57C2" w:rsidRPr="00DF0459">
        <w:rPr>
          <w:b w:val="0"/>
          <w:caps w:val="0"/>
          <w:lang w:val="mn-MN"/>
        </w:rPr>
        <w:t>..</w:t>
      </w:r>
      <w:r w:rsidR="000D40A9" w:rsidRPr="00DF0459">
        <w:rPr>
          <w:b w:val="0"/>
          <w:caps w:val="0"/>
          <w:lang w:val="mn-MN"/>
        </w:rPr>
        <w:t>....</w:t>
      </w:r>
      <w:r w:rsidR="0036083F" w:rsidRPr="00DF0459">
        <w:rPr>
          <w:b w:val="0"/>
          <w:caps w:val="0"/>
          <w:lang w:val="mn-MN"/>
        </w:rPr>
        <w:t>...............</w:t>
      </w:r>
      <w:r w:rsidR="000D40A9" w:rsidRPr="00DF0459">
        <w:rPr>
          <w:b w:val="0"/>
          <w:caps w:val="0"/>
          <w:lang w:val="mn-MN"/>
        </w:rPr>
        <w:t>............</w:t>
      </w:r>
      <w:r w:rsidR="0036083F" w:rsidRPr="00DF0459">
        <w:rPr>
          <w:b w:val="0"/>
          <w:caps w:val="0"/>
          <w:lang w:val="mn-MN"/>
        </w:rPr>
        <w:t xml:space="preserve"> </w:t>
      </w:r>
      <w:r w:rsidR="008137F9" w:rsidRPr="00DF0459">
        <w:rPr>
          <w:b w:val="0"/>
          <w:caps w:val="0"/>
          <w:lang w:val="mn-MN"/>
        </w:rPr>
        <w:t>3</w:t>
      </w:r>
    </w:p>
    <w:p w14:paraId="50EEE5FC" w14:textId="0E72049C" w:rsidR="009E4FD5" w:rsidRPr="00DF0459" w:rsidRDefault="009E4FD5" w:rsidP="000C7660">
      <w:pPr>
        <w:pStyle w:val="Heading1"/>
        <w:numPr>
          <w:ilvl w:val="0"/>
          <w:numId w:val="0"/>
        </w:numPr>
        <w:spacing w:line="360" w:lineRule="auto"/>
        <w:ind w:left="360" w:hanging="360"/>
        <w:jc w:val="both"/>
        <w:rPr>
          <w:b w:val="0"/>
          <w:caps w:val="0"/>
          <w:lang w:val="mn-MN"/>
        </w:rPr>
      </w:pPr>
      <w:r w:rsidRPr="00DF0459">
        <w:rPr>
          <w:b w:val="0"/>
          <w:caps w:val="0"/>
          <w:lang w:val="mn-MN"/>
        </w:rPr>
        <w:t xml:space="preserve">Зураг 1. 2 Sandbox клубын бүтэц зохион байгуулалт ................................................................ </w:t>
      </w:r>
      <w:r w:rsidR="008137F9" w:rsidRPr="00DF0459">
        <w:rPr>
          <w:b w:val="0"/>
          <w:caps w:val="0"/>
          <w:lang w:val="mn-MN"/>
        </w:rPr>
        <w:t>4</w:t>
      </w:r>
    </w:p>
    <w:p w14:paraId="6C90369B" w14:textId="0CBECFC3" w:rsidR="000D40A9" w:rsidRPr="00DF0459" w:rsidRDefault="009E4FD5" w:rsidP="000C7660">
      <w:pPr>
        <w:tabs>
          <w:tab w:val="left" w:pos="2520"/>
        </w:tabs>
        <w:spacing w:before="240" w:after="120"/>
        <w:rPr>
          <w:lang w:val="mn-MN"/>
        </w:rPr>
      </w:pPr>
      <w:r w:rsidRPr="00DF0459">
        <w:rPr>
          <w:lang w:val="mn-MN"/>
        </w:rPr>
        <w:t>Зураг 2. 1</w:t>
      </w:r>
      <w:r w:rsidR="00F77CC6" w:rsidRPr="00DF0459">
        <w:rPr>
          <w:lang w:val="mn-MN"/>
        </w:rPr>
        <w:t xml:space="preserve"> </w:t>
      </w:r>
      <w:r w:rsidR="000C7660" w:rsidRPr="00DF0459">
        <w:rPr>
          <w:lang w:val="mn-MN" w:eastAsia="en-AU"/>
        </w:rPr>
        <w:t>Өгөгдлийн ерөнхий схем</w:t>
      </w:r>
      <w:r w:rsidRPr="00DF0459">
        <w:rPr>
          <w:caps/>
          <w:lang w:val="mn-MN"/>
        </w:rPr>
        <w:t>.........................</w:t>
      </w:r>
      <w:r w:rsidR="000D40A9" w:rsidRPr="00DF0459">
        <w:rPr>
          <w:caps/>
          <w:lang w:val="mn-MN"/>
        </w:rPr>
        <w:t>....................................</w:t>
      </w:r>
      <w:r w:rsidR="00CE57C2" w:rsidRPr="00DF0459">
        <w:rPr>
          <w:caps/>
          <w:lang w:val="mn-MN"/>
        </w:rPr>
        <w:t>...................</w:t>
      </w:r>
      <w:r w:rsidR="0036083F" w:rsidRPr="00DF0459">
        <w:rPr>
          <w:caps/>
          <w:lang w:val="mn-MN"/>
        </w:rPr>
        <w:t xml:space="preserve">............. </w:t>
      </w:r>
      <w:r w:rsidR="00FC000B" w:rsidRPr="00DF0459">
        <w:rPr>
          <w:caps/>
          <w:lang w:val="mn-MN"/>
        </w:rPr>
        <w:t>5</w:t>
      </w:r>
    </w:p>
    <w:p w14:paraId="47745B64" w14:textId="5D02E45E" w:rsidR="000D40A9" w:rsidRPr="00DF0459" w:rsidRDefault="009E4FD5" w:rsidP="000C7660">
      <w:pPr>
        <w:pStyle w:val="Heading1"/>
        <w:numPr>
          <w:ilvl w:val="0"/>
          <w:numId w:val="0"/>
        </w:numPr>
        <w:spacing w:line="360" w:lineRule="auto"/>
        <w:ind w:left="360" w:hanging="360"/>
        <w:jc w:val="left"/>
        <w:rPr>
          <w:b w:val="0"/>
          <w:caps w:val="0"/>
          <w:lang w:val="mn-MN"/>
        </w:rPr>
      </w:pPr>
      <w:r w:rsidRPr="00DF0459">
        <w:rPr>
          <w:b w:val="0"/>
          <w:caps w:val="0"/>
          <w:lang w:val="mn-MN"/>
        </w:rPr>
        <w:t>Зураг 2. 2</w:t>
      </w:r>
      <w:r w:rsidR="00A935C4" w:rsidRPr="00DF0459">
        <w:rPr>
          <w:b w:val="0"/>
          <w:caps w:val="0"/>
          <w:lang w:val="mn-MN"/>
        </w:rPr>
        <w:t xml:space="preserve"> Танилцуулга хуудас..........................</w:t>
      </w:r>
      <w:r w:rsidR="000D40A9" w:rsidRPr="00DF0459">
        <w:rPr>
          <w:b w:val="0"/>
          <w:caps w:val="0"/>
          <w:lang w:val="mn-MN"/>
        </w:rPr>
        <w:t>............................................</w:t>
      </w:r>
      <w:r w:rsidR="00FC000B" w:rsidRPr="00DF0459">
        <w:rPr>
          <w:b w:val="0"/>
          <w:caps w:val="0"/>
          <w:lang w:val="mn-MN"/>
        </w:rPr>
        <w:t>..................</w:t>
      </w:r>
      <w:r w:rsidRPr="00DF0459">
        <w:rPr>
          <w:b w:val="0"/>
          <w:caps w:val="0"/>
          <w:lang w:val="mn-MN"/>
        </w:rPr>
        <w:t>..</w:t>
      </w:r>
      <w:r w:rsidR="0036083F" w:rsidRPr="00DF0459">
        <w:rPr>
          <w:b w:val="0"/>
          <w:caps w:val="0"/>
          <w:lang w:val="mn-MN"/>
        </w:rPr>
        <w:t xml:space="preserve">.......... </w:t>
      </w:r>
      <w:r w:rsidR="00FC000B" w:rsidRPr="00DF0459">
        <w:rPr>
          <w:b w:val="0"/>
          <w:caps w:val="0"/>
          <w:lang w:val="mn-MN"/>
        </w:rPr>
        <w:t>5</w:t>
      </w:r>
    </w:p>
    <w:p w14:paraId="546BFC34" w14:textId="2759A5FF" w:rsidR="00032D50" w:rsidRPr="00DF0459" w:rsidRDefault="006D1CA1" w:rsidP="000C7660">
      <w:pPr>
        <w:spacing w:before="240"/>
        <w:rPr>
          <w:lang w:val="mn-MN"/>
        </w:rPr>
      </w:pPr>
      <w:r w:rsidRPr="00DF0459">
        <w:rPr>
          <w:noProof/>
          <w:lang w:val="mn-MN"/>
        </w:rPr>
        <w:t xml:space="preserve">Зураг 2. 3 </w:t>
      </w:r>
      <w:r w:rsidR="000C7660" w:rsidRPr="00DF0459">
        <w:rPr>
          <w:lang w:val="mn-MN"/>
        </w:rPr>
        <w:t>Use case диаграмм</w:t>
      </w:r>
      <w:r w:rsidRPr="00DF0459">
        <w:rPr>
          <w:lang w:val="mn-MN"/>
        </w:rPr>
        <w:t>.......................................................</w:t>
      </w:r>
      <w:r w:rsidR="00032D50" w:rsidRPr="00DF0459">
        <w:rPr>
          <w:lang w:val="mn-MN"/>
        </w:rPr>
        <w:t>......................................</w:t>
      </w:r>
      <w:r w:rsidR="00CE57C2" w:rsidRPr="00DF0459">
        <w:rPr>
          <w:lang w:val="mn-MN"/>
        </w:rPr>
        <w:t>...</w:t>
      </w:r>
      <w:r w:rsidR="008137F9" w:rsidRPr="00DF0459">
        <w:rPr>
          <w:lang w:val="mn-MN"/>
        </w:rPr>
        <w:t>..........6</w:t>
      </w:r>
    </w:p>
    <w:p w14:paraId="58B6200F" w14:textId="616C684F" w:rsidR="00F40769" w:rsidRPr="00DF0459" w:rsidRDefault="006D1CA1" w:rsidP="000C7660">
      <w:pPr>
        <w:spacing w:before="240"/>
        <w:rPr>
          <w:lang w:val="mn-MN"/>
        </w:rPr>
      </w:pPr>
      <w:r w:rsidRPr="00DF0459">
        <w:rPr>
          <w:noProof/>
          <w:lang w:val="mn-MN"/>
        </w:rPr>
        <w:t xml:space="preserve">Зураг 2. 4 </w:t>
      </w:r>
      <w:r w:rsidR="000C7660" w:rsidRPr="00DF0459">
        <w:rPr>
          <w:lang w:val="mn-MN"/>
        </w:rPr>
        <w:t>Class диаграмм</w:t>
      </w:r>
      <w:r w:rsidRPr="00DF0459">
        <w:rPr>
          <w:lang w:val="mn-MN"/>
        </w:rPr>
        <w:t>...............................................................</w:t>
      </w:r>
      <w:r w:rsidR="00F40769" w:rsidRPr="00DF0459">
        <w:rPr>
          <w:lang w:val="mn-MN"/>
        </w:rPr>
        <w:t>....................................</w:t>
      </w:r>
      <w:r w:rsidR="00CE57C2" w:rsidRPr="00DF0459">
        <w:rPr>
          <w:lang w:val="mn-MN"/>
        </w:rPr>
        <w:t>....</w:t>
      </w:r>
      <w:r w:rsidR="008137F9" w:rsidRPr="00DF0459">
        <w:rPr>
          <w:lang w:val="mn-MN"/>
        </w:rPr>
        <w:t>........6</w:t>
      </w:r>
    </w:p>
    <w:p w14:paraId="571BD3B4" w14:textId="28A7F70F" w:rsidR="00F40769" w:rsidRPr="00DF0459" w:rsidRDefault="006D1CA1" w:rsidP="000C7660">
      <w:pPr>
        <w:spacing w:before="240" w:after="240"/>
        <w:rPr>
          <w:lang w:val="mn-MN"/>
        </w:rPr>
      </w:pPr>
      <w:r w:rsidRPr="00DF0459">
        <w:rPr>
          <w:lang w:val="mn-MN"/>
        </w:rPr>
        <w:t xml:space="preserve">Зураг 2. 5 </w:t>
      </w:r>
      <w:r w:rsidR="000C7660" w:rsidRPr="00DF0459">
        <w:rPr>
          <w:lang w:val="mn-MN"/>
        </w:rPr>
        <w:t>Sequence диаграмм</w:t>
      </w:r>
      <w:r w:rsidR="000C7660" w:rsidRPr="00DF0459">
        <w:rPr>
          <w:lang w:val="mn-MN"/>
        </w:rPr>
        <w:t>......</w:t>
      </w:r>
      <w:r w:rsidR="00F40769" w:rsidRPr="00DF0459">
        <w:rPr>
          <w:lang w:val="mn-MN"/>
        </w:rPr>
        <w:t>...............</w:t>
      </w:r>
      <w:r w:rsidRPr="00DF0459">
        <w:rPr>
          <w:lang w:val="mn-MN"/>
        </w:rPr>
        <w:t>..............................</w:t>
      </w:r>
      <w:r w:rsidR="00F40769" w:rsidRPr="00DF0459">
        <w:rPr>
          <w:lang w:val="mn-MN"/>
        </w:rPr>
        <w:t>..............</w:t>
      </w:r>
      <w:r w:rsidR="00CE57C2" w:rsidRPr="00DF0459">
        <w:rPr>
          <w:lang w:val="mn-MN"/>
        </w:rPr>
        <w:t>.................................</w:t>
      </w:r>
      <w:r w:rsidR="0036083F" w:rsidRPr="00DF0459">
        <w:rPr>
          <w:lang w:val="mn-MN"/>
        </w:rPr>
        <w:t>.</w:t>
      </w:r>
      <w:r w:rsidR="00F40769" w:rsidRPr="00DF0459">
        <w:rPr>
          <w:lang w:val="mn-MN"/>
        </w:rPr>
        <w:t>...</w:t>
      </w:r>
      <w:r w:rsidR="0036083F" w:rsidRPr="00DF0459">
        <w:rPr>
          <w:lang w:val="mn-MN"/>
        </w:rPr>
        <w:t xml:space="preserve">. </w:t>
      </w:r>
      <w:r w:rsidR="008137F9" w:rsidRPr="00DF0459">
        <w:rPr>
          <w:lang w:val="mn-MN"/>
        </w:rPr>
        <w:t>6</w:t>
      </w:r>
    </w:p>
    <w:p w14:paraId="636B44A1" w14:textId="56EE9CEB" w:rsidR="00F40769" w:rsidRPr="00DF0459" w:rsidRDefault="006D1CA1" w:rsidP="000C7660">
      <w:pPr>
        <w:spacing w:before="240"/>
        <w:rPr>
          <w:lang w:val="mn-MN"/>
        </w:rPr>
      </w:pPr>
      <w:r w:rsidRPr="00DF0459">
        <w:rPr>
          <w:lang w:val="mn-MN"/>
        </w:rPr>
        <w:t xml:space="preserve">Зураг 2. 6 </w:t>
      </w:r>
      <w:r w:rsidR="000C7660" w:rsidRPr="00DF0459">
        <w:rPr>
          <w:lang w:val="mn-MN"/>
        </w:rPr>
        <w:t>State chart диаграмм</w:t>
      </w:r>
      <w:r w:rsidR="000C7660" w:rsidRPr="00DF0459">
        <w:rPr>
          <w:lang w:val="mn-MN"/>
        </w:rPr>
        <w:t>........</w:t>
      </w:r>
      <w:r w:rsidR="00F40769" w:rsidRPr="00DF0459">
        <w:rPr>
          <w:lang w:val="mn-MN"/>
        </w:rPr>
        <w:t>..........................................</w:t>
      </w:r>
      <w:r w:rsidRPr="00DF0459">
        <w:rPr>
          <w:lang w:val="mn-MN"/>
        </w:rPr>
        <w:t>............</w:t>
      </w:r>
      <w:r w:rsidR="00F40769" w:rsidRPr="00DF0459">
        <w:rPr>
          <w:lang w:val="mn-MN"/>
        </w:rPr>
        <w:t>................................</w:t>
      </w:r>
      <w:r w:rsidR="00CE57C2" w:rsidRPr="00DF0459">
        <w:rPr>
          <w:lang w:val="mn-MN"/>
        </w:rPr>
        <w:t>..</w:t>
      </w:r>
      <w:r w:rsidR="0036083F" w:rsidRPr="00DF0459">
        <w:rPr>
          <w:lang w:val="mn-MN"/>
        </w:rPr>
        <w:t xml:space="preserve">..... </w:t>
      </w:r>
      <w:r w:rsidR="008137F9" w:rsidRPr="00DF0459">
        <w:rPr>
          <w:lang w:val="mn-MN"/>
        </w:rPr>
        <w:t>7</w:t>
      </w:r>
    </w:p>
    <w:p w14:paraId="4DDEBCD6" w14:textId="7F8B73F5" w:rsidR="00F40769" w:rsidRPr="00DF0459" w:rsidRDefault="006D1CA1" w:rsidP="000C7660">
      <w:pPr>
        <w:spacing w:before="240"/>
        <w:rPr>
          <w:lang w:val="mn-MN"/>
        </w:rPr>
      </w:pPr>
      <w:r w:rsidRPr="00DF0459">
        <w:rPr>
          <w:noProof/>
          <w:lang w:val="mn-MN"/>
        </w:rPr>
        <w:t xml:space="preserve">Зураг 2. 7 </w:t>
      </w:r>
      <w:r w:rsidR="000C7660" w:rsidRPr="00DF0459">
        <w:rPr>
          <w:lang w:val="mn-MN"/>
        </w:rPr>
        <w:t>Activity  диаграмм</w:t>
      </w:r>
      <w:r w:rsidR="00F40769" w:rsidRPr="00DF0459">
        <w:rPr>
          <w:lang w:val="mn-MN"/>
        </w:rPr>
        <w:t>...................................</w:t>
      </w:r>
      <w:r w:rsidRPr="00DF0459">
        <w:rPr>
          <w:lang w:val="mn-MN"/>
        </w:rPr>
        <w:t>.........................................................</w:t>
      </w:r>
      <w:r w:rsidR="00F40769" w:rsidRPr="00DF0459">
        <w:rPr>
          <w:lang w:val="mn-MN"/>
        </w:rPr>
        <w:t>.......</w:t>
      </w:r>
      <w:r w:rsidR="00CE57C2" w:rsidRPr="00DF0459">
        <w:rPr>
          <w:lang w:val="mn-MN"/>
        </w:rPr>
        <w:t>...</w:t>
      </w:r>
      <w:r w:rsidR="0036083F" w:rsidRPr="00DF0459">
        <w:rPr>
          <w:lang w:val="mn-MN"/>
        </w:rPr>
        <w:t xml:space="preserve">... </w:t>
      </w:r>
      <w:r w:rsidR="008137F9" w:rsidRPr="00DF0459">
        <w:rPr>
          <w:lang w:val="mn-MN"/>
        </w:rPr>
        <w:t>7</w:t>
      </w:r>
    </w:p>
    <w:p w14:paraId="34C9E451" w14:textId="0ED75CFC" w:rsidR="00F40769" w:rsidRPr="00DF0459" w:rsidRDefault="006D1CA1" w:rsidP="000C7660">
      <w:pPr>
        <w:spacing w:before="240"/>
        <w:rPr>
          <w:lang w:val="mn-MN"/>
        </w:rPr>
      </w:pPr>
      <w:r w:rsidRPr="00DF0459">
        <w:rPr>
          <w:lang w:val="mn-MN"/>
        </w:rPr>
        <w:t xml:space="preserve">Зураг 2. 8 </w:t>
      </w:r>
      <w:bookmarkStart w:id="3" w:name="_Toc219805696"/>
      <w:r w:rsidR="000C7660" w:rsidRPr="00DF0459">
        <w:rPr>
          <w:lang w:val="mn-MN"/>
        </w:rPr>
        <w:t>Collebration диаграмм</w:t>
      </w:r>
      <w:bookmarkEnd w:id="3"/>
      <w:r w:rsidRPr="00DF0459">
        <w:rPr>
          <w:lang w:val="mn-MN"/>
        </w:rPr>
        <w:t>..............................................................................................</w:t>
      </w:r>
      <w:r w:rsidR="00F40769" w:rsidRPr="00DF0459">
        <w:rPr>
          <w:lang w:val="mn-MN"/>
        </w:rPr>
        <w:t>.</w:t>
      </w:r>
      <w:r w:rsidR="00CE57C2" w:rsidRPr="00DF0459">
        <w:rPr>
          <w:lang w:val="mn-MN"/>
        </w:rPr>
        <w:t>...</w:t>
      </w:r>
      <w:r w:rsidR="0036083F" w:rsidRPr="00DF0459">
        <w:rPr>
          <w:lang w:val="mn-MN"/>
        </w:rPr>
        <w:t xml:space="preserve">. </w:t>
      </w:r>
      <w:r w:rsidR="008137F9" w:rsidRPr="00DF0459">
        <w:rPr>
          <w:lang w:val="mn-MN"/>
        </w:rPr>
        <w:t>7</w:t>
      </w:r>
    </w:p>
    <w:p w14:paraId="0595DB0B" w14:textId="3781D0AE" w:rsidR="00F40769" w:rsidRPr="00DF0459" w:rsidRDefault="006D1CA1" w:rsidP="000C7660">
      <w:pPr>
        <w:spacing w:before="240"/>
        <w:rPr>
          <w:lang w:val="mn-MN"/>
        </w:rPr>
      </w:pPr>
      <w:r w:rsidRPr="00DF0459">
        <w:rPr>
          <w:lang w:val="mn-MN"/>
        </w:rPr>
        <w:t xml:space="preserve">Зураг 2. 9 </w:t>
      </w:r>
      <w:bookmarkStart w:id="4" w:name="_Toc219805697"/>
      <w:r w:rsidR="000C7660" w:rsidRPr="00DF0459">
        <w:rPr>
          <w:lang w:val="mn-MN"/>
        </w:rPr>
        <w:t>Component диаграмм</w:t>
      </w:r>
      <w:bookmarkEnd w:id="4"/>
      <w:r w:rsidR="000C7660" w:rsidRPr="00DF0459">
        <w:rPr>
          <w:lang w:val="mn-MN"/>
        </w:rPr>
        <w:t xml:space="preserve"> </w:t>
      </w:r>
      <w:r w:rsidR="00F40769" w:rsidRPr="00DF0459">
        <w:rPr>
          <w:lang w:val="mn-MN"/>
        </w:rPr>
        <w:t>..............................</w:t>
      </w:r>
      <w:r w:rsidRPr="00DF0459">
        <w:rPr>
          <w:lang w:val="mn-MN"/>
        </w:rPr>
        <w:t>..................................</w:t>
      </w:r>
      <w:r w:rsidR="00F40769" w:rsidRPr="00DF0459">
        <w:rPr>
          <w:lang w:val="mn-MN"/>
        </w:rPr>
        <w:t>................................</w:t>
      </w:r>
      <w:r w:rsidR="00CE57C2" w:rsidRPr="00DF0459">
        <w:rPr>
          <w:lang w:val="mn-MN"/>
        </w:rPr>
        <w:t>...</w:t>
      </w:r>
      <w:r w:rsidR="0036083F" w:rsidRPr="00DF0459">
        <w:rPr>
          <w:lang w:val="mn-MN"/>
        </w:rPr>
        <w:t xml:space="preserve"> </w:t>
      </w:r>
      <w:r w:rsidR="00F40769" w:rsidRPr="00DF0459">
        <w:rPr>
          <w:lang w:val="mn-MN"/>
        </w:rPr>
        <w:t>9</w:t>
      </w:r>
    </w:p>
    <w:p w14:paraId="4CC7803C" w14:textId="4212BEE0" w:rsidR="00F40769" w:rsidRPr="00DF0459" w:rsidRDefault="006D1CA1" w:rsidP="000C7660">
      <w:pPr>
        <w:spacing w:before="240" w:after="240"/>
        <w:rPr>
          <w:lang w:val="mn-MN"/>
        </w:rPr>
      </w:pPr>
      <w:r w:rsidRPr="00DF0459">
        <w:rPr>
          <w:lang w:val="mn-MN"/>
        </w:rPr>
        <w:t xml:space="preserve">Зураг 2. 10 </w:t>
      </w:r>
      <w:r w:rsidR="000C7660" w:rsidRPr="00DF0459">
        <w:rPr>
          <w:lang w:val="mn-MN"/>
        </w:rPr>
        <w:t>Deployment диаграмм</w:t>
      </w:r>
      <w:r w:rsidR="000C7660" w:rsidRPr="00DF0459">
        <w:rPr>
          <w:lang w:val="mn-MN"/>
        </w:rPr>
        <w:t>..</w:t>
      </w:r>
      <w:r w:rsidRPr="00DF0459">
        <w:rPr>
          <w:lang w:val="mn-MN"/>
        </w:rPr>
        <w:t>.........................</w:t>
      </w:r>
      <w:r w:rsidR="00F40769" w:rsidRPr="00DF0459">
        <w:rPr>
          <w:lang w:val="mn-MN"/>
        </w:rPr>
        <w:t>...........................</w:t>
      </w:r>
      <w:r w:rsidR="008137F9" w:rsidRPr="00DF0459">
        <w:rPr>
          <w:lang w:val="mn-MN"/>
        </w:rPr>
        <w:t>..............................</w:t>
      </w:r>
      <w:r w:rsidR="00F40769" w:rsidRPr="00DF0459">
        <w:rPr>
          <w:lang w:val="mn-MN"/>
        </w:rPr>
        <w:t>.........</w:t>
      </w:r>
      <w:r w:rsidR="00CE57C2" w:rsidRPr="00DF0459">
        <w:rPr>
          <w:lang w:val="mn-MN"/>
        </w:rPr>
        <w:t>..</w:t>
      </w:r>
      <w:r w:rsidR="0036083F" w:rsidRPr="00DF0459">
        <w:rPr>
          <w:lang w:val="mn-MN"/>
        </w:rPr>
        <w:t xml:space="preserve"> </w:t>
      </w:r>
      <w:r w:rsidR="008137F9" w:rsidRPr="00DF0459">
        <w:rPr>
          <w:lang w:val="mn-MN"/>
        </w:rPr>
        <w:t>10</w:t>
      </w:r>
    </w:p>
    <w:p w14:paraId="7F2427C4" w14:textId="7CE4ECED" w:rsidR="00FC000B" w:rsidRPr="00DF0459" w:rsidRDefault="008137F9" w:rsidP="000C7660">
      <w:pPr>
        <w:spacing w:before="240"/>
        <w:rPr>
          <w:lang w:val="mn-MN"/>
        </w:rPr>
      </w:pPr>
      <w:r w:rsidRPr="00DF0459">
        <w:rPr>
          <w:lang w:val="mn-MN"/>
        </w:rPr>
        <w:t xml:space="preserve">Зураг 2. 11 </w:t>
      </w:r>
      <w:bookmarkStart w:id="5" w:name="_Toc219805699"/>
      <w:r w:rsidR="000C7660" w:rsidRPr="00DF0459">
        <w:rPr>
          <w:lang w:val="mn-MN"/>
        </w:rPr>
        <w:t>Network диаграмм</w:t>
      </w:r>
      <w:bookmarkEnd w:id="5"/>
      <w:r w:rsidR="000C7660" w:rsidRPr="00DF0459">
        <w:rPr>
          <w:lang w:val="mn-MN"/>
        </w:rPr>
        <w:t>.....</w:t>
      </w:r>
      <w:r w:rsidR="00F40769" w:rsidRPr="00DF0459">
        <w:rPr>
          <w:lang w:val="mn-MN"/>
        </w:rPr>
        <w:t>...................................................</w:t>
      </w:r>
      <w:r w:rsidRPr="00DF0459">
        <w:rPr>
          <w:lang w:val="mn-MN"/>
        </w:rPr>
        <w:t>......................</w:t>
      </w:r>
      <w:r w:rsidR="00F40769" w:rsidRPr="00DF0459">
        <w:rPr>
          <w:lang w:val="mn-MN"/>
        </w:rPr>
        <w:t>......................</w:t>
      </w:r>
      <w:r w:rsidR="0036083F" w:rsidRPr="00DF0459">
        <w:rPr>
          <w:lang w:val="mn-MN"/>
        </w:rPr>
        <w:t xml:space="preserve">. </w:t>
      </w:r>
      <w:r w:rsidRPr="00DF0459">
        <w:rPr>
          <w:lang w:val="mn-MN"/>
        </w:rPr>
        <w:t>11</w:t>
      </w:r>
    </w:p>
    <w:p w14:paraId="03435721" w14:textId="77777777" w:rsidR="00A80E95" w:rsidRPr="00DF0459" w:rsidRDefault="00A80E95" w:rsidP="00A81ACF">
      <w:pPr>
        <w:spacing w:line="276" w:lineRule="auto"/>
        <w:jc w:val="left"/>
        <w:rPr>
          <w:lang w:val="mn-MN"/>
        </w:rPr>
      </w:pPr>
    </w:p>
    <w:p w14:paraId="408456DE" w14:textId="77777777" w:rsidR="00A80E95" w:rsidRPr="00DF0459" w:rsidRDefault="00A80E95" w:rsidP="00A81ACF">
      <w:pPr>
        <w:spacing w:line="276" w:lineRule="auto"/>
        <w:jc w:val="left"/>
        <w:rPr>
          <w:lang w:val="mn-MN"/>
        </w:rPr>
      </w:pPr>
    </w:p>
    <w:p w14:paraId="5A43C75D" w14:textId="77777777" w:rsidR="00A80E95" w:rsidRPr="00DF0459" w:rsidRDefault="00A80E95" w:rsidP="00A81ACF">
      <w:pPr>
        <w:spacing w:line="276" w:lineRule="auto"/>
        <w:jc w:val="left"/>
        <w:rPr>
          <w:lang w:val="mn-MN"/>
        </w:rPr>
      </w:pPr>
    </w:p>
    <w:p w14:paraId="51679DD2" w14:textId="77777777" w:rsidR="00A80E95" w:rsidRPr="00DF0459" w:rsidRDefault="00A80E95" w:rsidP="00A81ACF">
      <w:pPr>
        <w:spacing w:line="276" w:lineRule="auto"/>
        <w:jc w:val="left"/>
        <w:rPr>
          <w:lang w:val="mn-MN"/>
        </w:rPr>
      </w:pPr>
    </w:p>
    <w:p w14:paraId="1AF10EC8" w14:textId="77777777" w:rsidR="00A80E95" w:rsidRPr="00DF0459" w:rsidRDefault="00A80E95" w:rsidP="00A81ACF">
      <w:pPr>
        <w:spacing w:line="276" w:lineRule="auto"/>
        <w:jc w:val="left"/>
        <w:rPr>
          <w:lang w:val="mn-MN"/>
        </w:rPr>
      </w:pPr>
    </w:p>
    <w:p w14:paraId="641B3153" w14:textId="77777777" w:rsidR="00A80E95" w:rsidRPr="00DF0459" w:rsidRDefault="00A80E95" w:rsidP="00A81ACF">
      <w:pPr>
        <w:spacing w:line="276" w:lineRule="auto"/>
        <w:jc w:val="left"/>
        <w:rPr>
          <w:lang w:val="mn-MN"/>
        </w:rPr>
      </w:pPr>
    </w:p>
    <w:p w14:paraId="74CC65BF" w14:textId="77777777" w:rsidR="00A80E95" w:rsidRPr="00DF0459" w:rsidRDefault="00A80E95" w:rsidP="00A81ACF">
      <w:pPr>
        <w:spacing w:line="276" w:lineRule="auto"/>
        <w:jc w:val="left"/>
        <w:rPr>
          <w:lang w:val="mn-MN"/>
        </w:rPr>
      </w:pPr>
    </w:p>
    <w:p w14:paraId="1AE330D0" w14:textId="77777777" w:rsidR="00A80E95" w:rsidRPr="00DF0459" w:rsidRDefault="00A80E95" w:rsidP="00A81ACF">
      <w:pPr>
        <w:spacing w:line="276" w:lineRule="auto"/>
        <w:jc w:val="left"/>
        <w:rPr>
          <w:lang w:val="mn-MN"/>
        </w:rPr>
      </w:pPr>
    </w:p>
    <w:p w14:paraId="246A5E7D" w14:textId="77777777" w:rsidR="00A80E95" w:rsidRPr="00DF0459" w:rsidRDefault="00A80E95" w:rsidP="00A81ACF">
      <w:pPr>
        <w:spacing w:line="276" w:lineRule="auto"/>
        <w:jc w:val="left"/>
        <w:rPr>
          <w:lang w:val="mn-MN"/>
        </w:rPr>
      </w:pPr>
    </w:p>
    <w:p w14:paraId="53DF6C03" w14:textId="77777777" w:rsidR="000C7660" w:rsidRPr="00DF0459" w:rsidRDefault="000C7660" w:rsidP="00A81ACF">
      <w:pPr>
        <w:spacing w:line="276" w:lineRule="auto"/>
        <w:jc w:val="left"/>
        <w:rPr>
          <w:lang w:val="mn-MN"/>
        </w:rPr>
      </w:pPr>
    </w:p>
    <w:p w14:paraId="61BAAFEB" w14:textId="77777777" w:rsidR="00A80E95" w:rsidRPr="00DF0459" w:rsidRDefault="00A80E95" w:rsidP="00A81ACF">
      <w:pPr>
        <w:spacing w:line="276" w:lineRule="auto"/>
        <w:jc w:val="left"/>
        <w:rPr>
          <w:lang w:val="mn-MN"/>
        </w:rPr>
      </w:pPr>
    </w:p>
    <w:p w14:paraId="40BA3C0D" w14:textId="77777777" w:rsidR="00A80E95" w:rsidRPr="00DF0459" w:rsidRDefault="00A80E95" w:rsidP="00A81ACF">
      <w:pPr>
        <w:spacing w:line="276" w:lineRule="auto"/>
        <w:jc w:val="left"/>
        <w:rPr>
          <w:lang w:val="mn-MN"/>
        </w:rPr>
      </w:pPr>
    </w:p>
    <w:p w14:paraId="388024C4" w14:textId="77777777" w:rsidR="00A80E95" w:rsidRPr="00DF0459" w:rsidRDefault="00A80E95" w:rsidP="00A81ACF">
      <w:pPr>
        <w:spacing w:line="276" w:lineRule="auto"/>
        <w:jc w:val="left"/>
        <w:rPr>
          <w:lang w:val="mn-MN"/>
        </w:rPr>
      </w:pPr>
    </w:p>
    <w:p w14:paraId="1147CDF5" w14:textId="77777777" w:rsidR="00A80E95" w:rsidRPr="00DF0459" w:rsidRDefault="00A80E95" w:rsidP="00A81ACF">
      <w:pPr>
        <w:spacing w:line="276" w:lineRule="auto"/>
        <w:jc w:val="left"/>
        <w:rPr>
          <w:lang w:val="mn-MN"/>
        </w:rPr>
      </w:pPr>
    </w:p>
    <w:p w14:paraId="56FDE912" w14:textId="77777777" w:rsidR="00A80E95" w:rsidRPr="00DF0459" w:rsidRDefault="00A80E95" w:rsidP="00A81ACF">
      <w:pPr>
        <w:spacing w:line="276" w:lineRule="auto"/>
        <w:jc w:val="left"/>
        <w:rPr>
          <w:lang w:val="mn-MN"/>
        </w:rPr>
      </w:pPr>
    </w:p>
    <w:p w14:paraId="5BF7D939" w14:textId="77777777" w:rsidR="00A80E95" w:rsidRPr="00DF0459" w:rsidRDefault="00A80E95" w:rsidP="00A81ACF">
      <w:pPr>
        <w:spacing w:line="276" w:lineRule="auto"/>
        <w:jc w:val="left"/>
        <w:rPr>
          <w:lang w:val="mn-MN"/>
        </w:rPr>
      </w:pPr>
    </w:p>
    <w:p w14:paraId="1186727E" w14:textId="37B45B23" w:rsidR="00A80E95" w:rsidRPr="00DF0459" w:rsidRDefault="00A80E95" w:rsidP="00A81ACF">
      <w:pPr>
        <w:spacing w:line="276" w:lineRule="auto"/>
        <w:jc w:val="left"/>
        <w:rPr>
          <w:lang w:val="mn-MN"/>
        </w:rPr>
        <w:sectPr w:rsidR="00A80E95" w:rsidRPr="00DF0459" w:rsidSect="00501C86">
          <w:headerReference w:type="default" r:id="rId10"/>
          <w:footerReference w:type="default" r:id="rId11"/>
          <w:pgSz w:w="11906" w:h="16838"/>
          <w:pgMar w:top="1134" w:right="851" w:bottom="1134" w:left="1701" w:header="720" w:footer="720" w:gutter="0"/>
          <w:pgNumType w:fmt="lowerRoman" w:start="1"/>
          <w:cols w:space="720"/>
        </w:sectPr>
      </w:pPr>
    </w:p>
    <w:p w14:paraId="3AC9A27A" w14:textId="77777777" w:rsidR="00A80E95" w:rsidRPr="00DF0459" w:rsidRDefault="00A80E95" w:rsidP="00A80E95">
      <w:pPr>
        <w:pStyle w:val="Heading1"/>
        <w:numPr>
          <w:ilvl w:val="0"/>
          <w:numId w:val="0"/>
        </w:numPr>
        <w:jc w:val="both"/>
        <w:rPr>
          <w:rFonts w:eastAsiaTheme="minorHAnsi"/>
          <w:lang w:val="mn-MN"/>
        </w:rPr>
      </w:pPr>
      <w:bookmarkStart w:id="9" w:name="_Toc518744841"/>
      <w:bookmarkStart w:id="10" w:name="_Toc518744975"/>
      <w:bookmarkStart w:id="11" w:name="_Toc181692193"/>
      <w:bookmarkStart w:id="12" w:name="_Toc181692197"/>
      <w:bookmarkEnd w:id="9"/>
      <w:bookmarkEnd w:id="10"/>
      <w:r w:rsidRPr="00DF0459">
        <w:rPr>
          <w:rFonts w:eastAsiaTheme="minorHAnsi"/>
          <w:lang w:val="mn-MN"/>
        </w:rPr>
        <w:lastRenderedPageBreak/>
        <w:t>ОРШИЛ</w:t>
      </w:r>
      <w:bookmarkEnd w:id="11"/>
      <w:r w:rsidRPr="00DF0459">
        <w:rPr>
          <w:rFonts w:eastAsiaTheme="minorHAnsi"/>
          <w:lang w:val="mn-MN"/>
        </w:rPr>
        <w:t xml:space="preserve"> </w:t>
      </w:r>
    </w:p>
    <w:p w14:paraId="646B029A" w14:textId="77777777" w:rsidR="00A80E95" w:rsidRPr="00DF0459" w:rsidRDefault="00A80E95" w:rsidP="00A80E95">
      <w:pPr>
        <w:autoSpaceDE w:val="0"/>
        <w:autoSpaceDN w:val="0"/>
        <w:adjustRightInd w:val="0"/>
        <w:spacing w:line="276" w:lineRule="auto"/>
        <w:ind w:firstLine="567"/>
        <w:rPr>
          <w:rFonts w:eastAsiaTheme="minorHAnsi"/>
          <w:noProof/>
          <w:color w:val="000000"/>
          <w:lang w:val="mn-MN"/>
        </w:rPr>
      </w:pPr>
      <w:r w:rsidRPr="00DF0459">
        <w:rPr>
          <w:rFonts w:eastAsiaTheme="minorHAnsi"/>
          <w:noProof/>
          <w:color w:val="000000"/>
          <w:lang w:val="mn-MN"/>
        </w:rPr>
        <w:t xml:space="preserve">Мандах Их Сургууль, Мэдээлэл Технологийн Сургуульд суралцах хугацаандаа хуримтлуулсан мэдлэг чадвараа практик үйл ажиллагаатай холбохын тулд тус сургуулийн </w:t>
      </w:r>
      <w:r w:rsidRPr="00DF0459">
        <w:rPr>
          <w:lang w:val="mn-MN"/>
        </w:rPr>
        <w:t xml:space="preserve">дэргэд Sandbox </w:t>
      </w:r>
      <w:r w:rsidRPr="00DF0459">
        <w:rPr>
          <w:noProof/>
          <w:lang w:val="mn-MN" w:eastAsia="en-AU"/>
        </w:rPr>
        <w:t>клубт “</w:t>
      </w:r>
      <w:r w:rsidRPr="00DF0459">
        <w:rPr>
          <w:b/>
          <w:bCs/>
          <w:lang w:val="mn-MN"/>
        </w:rPr>
        <w:t>MUBEREATS онлайн хоол захиалга хүргэлтийн систем</w:t>
      </w:r>
      <w:r w:rsidRPr="00DF0459">
        <w:rPr>
          <w:noProof/>
          <w:lang w:val="mn-MN" w:eastAsia="en-AU"/>
        </w:rPr>
        <w:t>”-ийг хийж, дизайн шинэчлэх төсөлд</w:t>
      </w:r>
      <w:r w:rsidRPr="00DF0459">
        <w:rPr>
          <w:rFonts w:eastAsiaTheme="minorHAnsi"/>
          <w:noProof/>
          <w:color w:val="000000"/>
          <w:lang w:val="mn-MN"/>
        </w:rPr>
        <w:t xml:space="preserve"> 2026.01.07-ны өдрөөс 2026.01.20-ны өдөр хүртэл 2 долоо хоногийн хугацаанд </w:t>
      </w:r>
      <w:r w:rsidRPr="00DF0459">
        <w:rPr>
          <w:lang w:val="mn-MN"/>
        </w:rPr>
        <w:t>багш</w:t>
      </w:r>
      <w:r w:rsidRPr="00DF0459">
        <w:rPr>
          <w:rFonts w:eastAsiaTheme="minorHAnsi"/>
          <w:noProof/>
          <w:color w:val="000000"/>
          <w:lang w:val="mn-MN"/>
        </w:rPr>
        <w:t xml:space="preserve"> П. Зоригтбаатар, Х. Сувд-Эрдэнэ багш нарын удирдлага доор дадлагыг хийж гүйцэтгэсэн. Хийж буй үүрэг даалгавартаа нягт нямбай хандаж цаг тухайд нь өгөгдсөн даалгавруудыг хийсэн ба дадлагын хугацааг үр бүтээлтэй өнгөрүүлсэн.</w:t>
      </w:r>
    </w:p>
    <w:p w14:paraId="784FB771" w14:textId="77777777" w:rsidR="00A80E95" w:rsidRPr="00DF0459" w:rsidRDefault="00A80E95" w:rsidP="00A80E95">
      <w:pPr>
        <w:pStyle w:val="Caption"/>
        <w:jc w:val="both"/>
        <w:rPr>
          <w:lang w:val="mn-MN"/>
        </w:rPr>
      </w:pPr>
      <w:r w:rsidRPr="00DF0459">
        <w:rPr>
          <w:lang w:val="mn-MN"/>
        </w:rPr>
        <w:t xml:space="preserve">     Энэхүү төслийн хүрээнд хөгжүүлж буй онлайн хоол захиалга, хүргэлтийн системийн үндсэн зорилго нь хэрэглэгчдэд цаг хугацаа, байршлаас үл хамааран ойролцоох ресторан, хоолны газруудаас хоол, ундаа захиалах, төлбөрийг цахимаар гүйцэтгэх, захиалгын хүргэлтийн явцыг бодит цагт хянах боломжийг олгоход оршино.</w:t>
      </w:r>
    </w:p>
    <w:p w14:paraId="253D60AA" w14:textId="77777777" w:rsidR="00A80E95" w:rsidRPr="00DF0459" w:rsidRDefault="00A80E95" w:rsidP="00A80E95">
      <w:pPr>
        <w:autoSpaceDE w:val="0"/>
        <w:autoSpaceDN w:val="0"/>
        <w:adjustRightInd w:val="0"/>
        <w:spacing w:line="276" w:lineRule="auto"/>
        <w:ind w:firstLine="567"/>
        <w:rPr>
          <w:rFonts w:eastAsiaTheme="minorHAnsi"/>
          <w:noProof/>
          <w:color w:val="000000"/>
          <w:lang w:val="mn-MN"/>
        </w:rPr>
      </w:pPr>
      <w:r w:rsidRPr="00DF0459">
        <w:rPr>
          <w:lang w:val="mn-MN"/>
        </w:rPr>
        <w:t>Мөн ресторан, хоол үйлдвэрлэлийн байгууллагуудад захиалгын процессоо автоматжуулах, борлуулалтаа нэмэгдүүлэх, хүргэлтийн явцыг оновчтой зохион байгуулах нэгдсэн ухаалаг системийг санал болгох нь энэхүү төслийн гол зорилт юм</w:t>
      </w:r>
    </w:p>
    <w:p w14:paraId="3EB221EA" w14:textId="77777777" w:rsidR="00A80E95" w:rsidRPr="00DF0459" w:rsidRDefault="00A80E95" w:rsidP="00A80E95">
      <w:pPr>
        <w:pStyle w:val="Heading2"/>
        <w:numPr>
          <w:ilvl w:val="0"/>
          <w:numId w:val="0"/>
        </w:numPr>
        <w:spacing w:line="276" w:lineRule="auto"/>
        <w:ind w:left="576" w:hanging="576"/>
        <w:rPr>
          <w:rFonts w:eastAsiaTheme="minorHAnsi"/>
          <w:lang w:val="mn-MN"/>
        </w:rPr>
      </w:pPr>
      <w:bookmarkStart w:id="13" w:name="_Toc181692194"/>
      <w:r w:rsidRPr="00DF0459">
        <w:rPr>
          <w:rFonts w:eastAsiaTheme="minorHAnsi"/>
          <w:lang w:val="mn-MN"/>
        </w:rPr>
        <w:t>Зорилго</w:t>
      </w:r>
      <w:bookmarkEnd w:id="13"/>
      <w:r w:rsidRPr="00DF0459">
        <w:rPr>
          <w:rFonts w:eastAsiaTheme="minorHAnsi"/>
          <w:lang w:val="mn-MN"/>
        </w:rPr>
        <w:t xml:space="preserve"> </w:t>
      </w:r>
    </w:p>
    <w:p w14:paraId="52CBE4C6" w14:textId="77777777" w:rsidR="00A80E95" w:rsidRPr="00DF0459" w:rsidRDefault="00A80E95" w:rsidP="00A80E95">
      <w:pPr>
        <w:pStyle w:val="Caption"/>
        <w:jc w:val="both"/>
        <w:rPr>
          <w:lang w:val="mn-MN"/>
        </w:rPr>
      </w:pPr>
      <w:bookmarkStart w:id="14" w:name="_Toc181692195"/>
      <w:r w:rsidRPr="00DF0459">
        <w:rPr>
          <w:lang w:val="mn-MN"/>
        </w:rPr>
        <w:t xml:space="preserve">      Сүүлийн жилүүдэд хотжилт, амьдралын хурдац эрчимтэй нэмэгдэж, хүмүүсийн өдөр тутмын хэрэглээний хэв маяг ихээхэн өөрчлөгдөж байна. Ялангуяа хоол хүнсний хэрэглээнд түргэн, хялбар, найдвартай үйлчилгээ шаардагдах болсон нь онлайн хоол захиалга, хүргэлтийн системүүдийг зайлшгүй хэрэгцээтэй болгож байна.</w:t>
      </w:r>
    </w:p>
    <w:p w14:paraId="731466CE" w14:textId="77777777" w:rsidR="00A80E95" w:rsidRPr="00DF0459" w:rsidRDefault="00A80E95" w:rsidP="00A80E95">
      <w:pPr>
        <w:pStyle w:val="Heading2"/>
        <w:numPr>
          <w:ilvl w:val="0"/>
          <w:numId w:val="0"/>
        </w:numPr>
        <w:spacing w:line="276" w:lineRule="auto"/>
        <w:ind w:left="576" w:hanging="576"/>
        <w:rPr>
          <w:rFonts w:eastAsiaTheme="minorHAnsi"/>
          <w:lang w:val="mn-MN"/>
        </w:rPr>
      </w:pPr>
      <w:r w:rsidRPr="00DF0459">
        <w:rPr>
          <w:rFonts w:eastAsiaTheme="minorHAnsi"/>
          <w:lang w:val="mn-MN"/>
        </w:rPr>
        <w:t>Зорилт</w:t>
      </w:r>
      <w:bookmarkEnd w:id="14"/>
    </w:p>
    <w:p w14:paraId="70B8D5BC" w14:textId="77777777" w:rsidR="00A80E95" w:rsidRPr="00DF0459" w:rsidRDefault="00A80E95" w:rsidP="00A80E95">
      <w:pPr>
        <w:pStyle w:val="Caption"/>
        <w:numPr>
          <w:ilvl w:val="0"/>
          <w:numId w:val="19"/>
        </w:numPr>
        <w:spacing w:before="0"/>
        <w:jc w:val="both"/>
        <w:rPr>
          <w:color w:val="000000" w:themeColor="text1"/>
          <w:lang w:val="mn-MN"/>
        </w:rPr>
      </w:pPr>
      <w:bookmarkStart w:id="15" w:name="zurag3"/>
      <w:bookmarkStart w:id="16" w:name="_Toc181692196"/>
      <w:r w:rsidRPr="00DF0459">
        <w:rPr>
          <w:color w:val="000000" w:themeColor="text1"/>
          <w:lang w:val="mn-MN"/>
        </w:rPr>
        <w:t>Хэрэглэгчийн бүртгэл, нэвтрэлтийг аюулгүй, найдвартай байдлаар хэрэгжүүлэх</w:t>
      </w:r>
    </w:p>
    <w:p w14:paraId="7DEC7286" w14:textId="77777777" w:rsidR="00A80E95" w:rsidRPr="00DF0459" w:rsidRDefault="00A80E95" w:rsidP="00A80E95">
      <w:pPr>
        <w:pStyle w:val="Caption"/>
        <w:numPr>
          <w:ilvl w:val="0"/>
          <w:numId w:val="19"/>
        </w:numPr>
        <w:spacing w:before="0"/>
        <w:jc w:val="both"/>
        <w:rPr>
          <w:color w:val="000000" w:themeColor="text1"/>
          <w:lang w:val="mn-MN"/>
        </w:rPr>
      </w:pPr>
      <w:r w:rsidRPr="00DF0459">
        <w:rPr>
          <w:color w:val="000000" w:themeColor="text1"/>
          <w:lang w:val="mn-MN"/>
        </w:rPr>
        <w:t>Ресторан, хоол, ундааг ангилж хайх, шүүх боломж бүрдүүлэх</w:t>
      </w:r>
    </w:p>
    <w:p w14:paraId="72F267CD" w14:textId="77777777" w:rsidR="00A80E95" w:rsidRPr="00DF0459" w:rsidRDefault="00A80E95" w:rsidP="00A80E95">
      <w:pPr>
        <w:pStyle w:val="Caption"/>
        <w:numPr>
          <w:ilvl w:val="0"/>
          <w:numId w:val="19"/>
        </w:numPr>
        <w:spacing w:before="0"/>
        <w:jc w:val="both"/>
        <w:rPr>
          <w:color w:val="000000" w:themeColor="text1"/>
          <w:lang w:val="mn-MN"/>
        </w:rPr>
      </w:pPr>
      <w:r w:rsidRPr="00DF0459">
        <w:rPr>
          <w:color w:val="000000" w:themeColor="text1"/>
          <w:lang w:val="mn-MN"/>
        </w:rPr>
        <w:t>Сагс, захиалга, төлбөрийн процессыг бүрэн автоматжуулах</w:t>
      </w:r>
    </w:p>
    <w:p w14:paraId="58851DAE" w14:textId="77777777" w:rsidR="00A80E95" w:rsidRPr="00DF0459" w:rsidRDefault="00A80E95" w:rsidP="00A80E95">
      <w:pPr>
        <w:pStyle w:val="Caption"/>
        <w:numPr>
          <w:ilvl w:val="0"/>
          <w:numId w:val="19"/>
        </w:numPr>
        <w:spacing w:before="0"/>
        <w:jc w:val="both"/>
        <w:rPr>
          <w:color w:val="000000" w:themeColor="text1"/>
          <w:lang w:val="mn-MN"/>
        </w:rPr>
      </w:pPr>
      <w:r w:rsidRPr="00DF0459">
        <w:rPr>
          <w:color w:val="000000" w:themeColor="text1"/>
          <w:lang w:val="mn-MN"/>
        </w:rPr>
        <w:t>Захиалгын болон хүргэлтийн төлөвийг бодит цагт хянах боломж олгох</w:t>
      </w:r>
    </w:p>
    <w:p w14:paraId="05D07FF2" w14:textId="77777777" w:rsidR="00A80E95" w:rsidRPr="00DF0459" w:rsidRDefault="00A80E95" w:rsidP="00A80E95">
      <w:pPr>
        <w:pStyle w:val="Caption"/>
        <w:numPr>
          <w:ilvl w:val="0"/>
          <w:numId w:val="19"/>
        </w:numPr>
        <w:spacing w:before="0"/>
        <w:jc w:val="both"/>
        <w:rPr>
          <w:color w:val="000000" w:themeColor="text1"/>
          <w:lang w:val="mn-MN"/>
        </w:rPr>
      </w:pPr>
      <w:r w:rsidRPr="00DF0459">
        <w:rPr>
          <w:color w:val="000000" w:themeColor="text1"/>
          <w:lang w:val="mn-MN"/>
        </w:rPr>
        <w:t>Админ болон ресторануудад зориулсан удирдлагын самбар (Dashboard) хөгжүүлэх</w:t>
      </w:r>
    </w:p>
    <w:p w14:paraId="2AC91153" w14:textId="77777777" w:rsidR="00A80E95" w:rsidRPr="00DF0459" w:rsidRDefault="00A80E95" w:rsidP="00A80E95">
      <w:pPr>
        <w:pStyle w:val="Heading1"/>
        <w:numPr>
          <w:ilvl w:val="0"/>
          <w:numId w:val="0"/>
        </w:numPr>
        <w:jc w:val="both"/>
        <w:rPr>
          <w:rFonts w:eastAsiaTheme="minorHAnsi"/>
          <w:lang w:val="mn-MN"/>
        </w:rPr>
      </w:pPr>
      <w:r w:rsidRPr="00DF0459">
        <w:rPr>
          <w:noProof/>
          <w:lang w:val="mn-MN"/>
        </w:rPr>
        <w:drawing>
          <wp:anchor distT="0" distB="0" distL="114300" distR="114300" simplePos="0" relativeHeight="251759616" behindDoc="0" locked="0" layoutInCell="1" allowOverlap="1" wp14:anchorId="2A12F705" wp14:editId="63FEEFA5">
            <wp:simplePos x="0" y="0"/>
            <wp:positionH relativeFrom="margin">
              <wp:posOffset>14944</wp:posOffset>
            </wp:positionH>
            <wp:positionV relativeFrom="paragraph">
              <wp:posOffset>281039</wp:posOffset>
            </wp:positionV>
            <wp:extent cx="1732590" cy="1764813"/>
            <wp:effectExtent l="0" t="0" r="1270" b="6985"/>
            <wp:wrapThrough wrapText="bothSides">
              <wp:wrapPolygon edited="0">
                <wp:start x="8314" y="0"/>
                <wp:lineTo x="6889" y="466"/>
                <wp:lineTo x="2138" y="3498"/>
                <wp:lineTo x="238" y="7695"/>
                <wp:lineTo x="0" y="9793"/>
                <wp:lineTo x="0" y="12125"/>
                <wp:lineTo x="475" y="15157"/>
                <wp:lineTo x="3563" y="19354"/>
                <wp:lineTo x="8551" y="21452"/>
                <wp:lineTo x="9501" y="21452"/>
                <wp:lineTo x="11877" y="21452"/>
                <wp:lineTo x="12827" y="21452"/>
                <wp:lineTo x="17815" y="19354"/>
                <wp:lineTo x="20666" y="15157"/>
                <wp:lineTo x="21378" y="12125"/>
                <wp:lineTo x="21378" y="7695"/>
                <wp:lineTo x="20428" y="6063"/>
                <wp:lineTo x="19478" y="3264"/>
                <wp:lineTo x="14965" y="700"/>
                <wp:lineTo x="13065" y="0"/>
                <wp:lineTo x="8314" y="0"/>
              </wp:wrapPolygon>
            </wp:wrapThrough>
            <wp:docPr id="54" name="Picture 54" descr="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University.&#10;&#10;AI-generated content may be incorrect."/>
                    <pic:cNvPicPr/>
                  </pic:nvPicPr>
                  <pic:blipFill rotWithShape="1">
                    <a:blip r:embed="rId12">
                      <a:extLst>
                        <a:ext uri="{28A0092B-C50C-407E-A947-70E740481C1C}">
                          <a14:useLocalDpi xmlns:a14="http://schemas.microsoft.com/office/drawing/2010/main" val="0"/>
                        </a:ext>
                      </a:extLst>
                    </a:blip>
                    <a:srcRect l="33899" t="13958" r="34186" b="13814"/>
                    <a:stretch/>
                  </pic:blipFill>
                  <pic:spPr bwMode="auto">
                    <a:xfrm>
                      <a:off x="0" y="0"/>
                      <a:ext cx="1732590" cy="1764813"/>
                    </a:xfrm>
                    <a:prstGeom prst="ellipse">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15"/>
      <w:r w:rsidRPr="00DF0459">
        <w:rPr>
          <w:rFonts w:eastAsiaTheme="minorHAnsi"/>
          <w:lang w:val="mn-MN"/>
        </w:rPr>
        <w:t>Байгууллагын танилцуулга</w:t>
      </w:r>
      <w:bookmarkEnd w:id="16"/>
    </w:p>
    <w:p w14:paraId="7EAA6FA5" w14:textId="77777777" w:rsidR="00A80E95" w:rsidRPr="00DF0459" w:rsidRDefault="00A80E95" w:rsidP="00A80E95">
      <w:pPr>
        <w:tabs>
          <w:tab w:val="left" w:pos="2520"/>
        </w:tabs>
        <w:spacing w:before="120" w:after="120" w:line="276" w:lineRule="auto"/>
        <w:rPr>
          <w:noProof/>
          <w:lang w:val="mn-MN" w:eastAsia="en-AU"/>
        </w:rPr>
      </w:pPr>
      <w:r w:rsidRPr="00DF0459">
        <w:rPr>
          <w:noProof/>
          <w:lang w:val="mn-MN" w:eastAsia="en-AU"/>
        </w:rPr>
        <w:t xml:space="preserve">Монгол Улсын Үндсэн Хууль болон бусад хууль тогтоомжийг үндэслэн сайн дураараа нэгдсэн, нээлттэй гишүүнчлэлтэйгээр Мандах Их Сургууль, Мэдээлэл, Технологийн Сургуулийн дэргэд  “Sandbox” клуб нь 2022 оны 05 сарын 30 өдөр үүсгэн байгуулагдсан. Sandbox клуб  нь удирдлагын хэлтэс болон программын хэлтэс гэсэн 2 хэлтсийн хүрээнд үйл ажиллагаагаа явуулдаг. Тус клуб нь 2 удирдах ажилтан, 20 гаруй гишүүний бүрэлдэхүүнтэйгээр үйл ажиллаж байна.    </w:t>
      </w:r>
    </w:p>
    <w:p w14:paraId="41D4BE6B" w14:textId="36ECEC22" w:rsidR="000A3DB0" w:rsidRPr="00DF0459" w:rsidRDefault="00A80E95" w:rsidP="005F40B8">
      <w:pPr>
        <w:tabs>
          <w:tab w:val="left" w:pos="2520"/>
        </w:tabs>
        <w:spacing w:before="120" w:after="120" w:line="276" w:lineRule="auto"/>
        <w:jc w:val="left"/>
        <w:rPr>
          <w:rFonts w:eastAsiaTheme="minorHAnsi"/>
          <w:b/>
          <w:lang w:val="mn-MN"/>
        </w:rPr>
      </w:pPr>
      <w:r w:rsidRPr="00DF0459">
        <w:rPr>
          <w:noProof/>
          <w:lang w:val="mn-MN" w:eastAsia="en-AU"/>
        </w:rPr>
        <w:t>Зураг 1. 1 Sandbox лого</w:t>
      </w:r>
      <w:r w:rsidR="00900252" w:rsidRPr="00DF0459">
        <w:rPr>
          <w:rFonts w:eastAsiaTheme="minorHAnsi"/>
          <w:b/>
          <w:lang w:val="mn-MN"/>
        </w:rPr>
        <w:br/>
      </w:r>
    </w:p>
    <w:p w14:paraId="57D44922" w14:textId="77777777" w:rsidR="005F40B8" w:rsidRPr="00DF0459" w:rsidRDefault="005F40B8" w:rsidP="00900252">
      <w:pPr>
        <w:spacing w:line="240" w:lineRule="auto"/>
        <w:jc w:val="left"/>
        <w:rPr>
          <w:rFonts w:eastAsiaTheme="minorHAnsi"/>
          <w:b/>
          <w:lang w:val="mn-MN"/>
        </w:rPr>
      </w:pPr>
    </w:p>
    <w:p w14:paraId="238FC7F8" w14:textId="4AD7E761" w:rsidR="008805DE" w:rsidRPr="00DF0459" w:rsidRDefault="000A3DB0" w:rsidP="00900252">
      <w:pPr>
        <w:spacing w:line="240" w:lineRule="auto"/>
        <w:jc w:val="left"/>
        <w:rPr>
          <w:rFonts w:eastAsiaTheme="minorHAnsi"/>
          <w:b/>
          <w:lang w:val="mn-MN"/>
        </w:rPr>
      </w:pPr>
      <w:r w:rsidRPr="00DF0459">
        <w:rPr>
          <w:rFonts w:eastAsiaTheme="minorHAnsi"/>
          <w:lang w:val="mn-MN"/>
        </w:rPr>
        <w:br w:type="page"/>
      </w:r>
      <w:r w:rsidR="00FD3147" w:rsidRPr="00DF0459">
        <w:rPr>
          <w:rFonts w:eastAsiaTheme="minorHAnsi"/>
          <w:b/>
          <w:lang w:val="mn-MN"/>
        </w:rPr>
        <w:lastRenderedPageBreak/>
        <w:t>Байгууллагын бүтэц з</w:t>
      </w:r>
      <w:r w:rsidR="003446B3" w:rsidRPr="00DF0459">
        <w:rPr>
          <w:rFonts w:eastAsiaTheme="minorHAnsi"/>
          <w:b/>
          <w:lang w:val="mn-MN"/>
        </w:rPr>
        <w:t>охион</w:t>
      </w:r>
      <w:r w:rsidR="00FD3147" w:rsidRPr="00DF0459">
        <w:rPr>
          <w:rFonts w:eastAsiaTheme="minorHAnsi"/>
          <w:b/>
          <w:lang w:val="mn-MN"/>
        </w:rPr>
        <w:t xml:space="preserve"> байгуулалт</w:t>
      </w:r>
      <w:bookmarkEnd w:id="12"/>
    </w:p>
    <w:p w14:paraId="09487C85" w14:textId="0796694C" w:rsidR="00E90D03" w:rsidRPr="00DF0459" w:rsidRDefault="00E90D03" w:rsidP="00E90D03">
      <w:pPr>
        <w:tabs>
          <w:tab w:val="left" w:pos="2520"/>
        </w:tabs>
        <w:spacing w:before="120" w:after="120" w:line="240" w:lineRule="auto"/>
        <w:rPr>
          <w:lang w:val="mn-MN"/>
        </w:rPr>
      </w:pPr>
      <w:r w:rsidRPr="00DF0459">
        <w:rPr>
          <w:noProof/>
          <w:lang w:val="mn-MN"/>
        </w:rPr>
        <w:drawing>
          <wp:inline distT="0" distB="0" distL="0" distR="0" wp14:anchorId="453B26B3" wp14:editId="2BBAAA6C">
            <wp:extent cx="5802669" cy="5016500"/>
            <wp:effectExtent l="0" t="0" r="0" b="0"/>
            <wp:docPr id="1917290812" name="Picture 6" descr="￐ﾥￓﾩ￐ﾳ￐ﾶￒﾯￒﾯ￐ﾻ￑ﾍ￐ﾳ￑ﾇ&#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90812" name="Picture 6" descr="￐ﾥￓﾩ￐ﾳ￐ﾶￒﾯￒﾯ￐ﾻ￑ﾍ￐ﾳ￑ﾇ&#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25986" cy="5036658"/>
                    </a:xfrm>
                    <a:prstGeom prst="rect">
                      <a:avLst/>
                    </a:prstGeom>
                    <a:noFill/>
                    <a:ln>
                      <a:noFill/>
                    </a:ln>
                  </pic:spPr>
                </pic:pic>
              </a:graphicData>
            </a:graphic>
          </wp:inline>
        </w:drawing>
      </w:r>
    </w:p>
    <w:p w14:paraId="0B01AD3F" w14:textId="42A859FD" w:rsidR="00E90D03" w:rsidRPr="00DF0459" w:rsidRDefault="00E90D03" w:rsidP="00E90D03">
      <w:pPr>
        <w:tabs>
          <w:tab w:val="left" w:pos="2520"/>
        </w:tabs>
        <w:spacing w:before="120" w:after="120" w:line="240" w:lineRule="auto"/>
        <w:rPr>
          <w:lang w:val="mn-MN"/>
        </w:rPr>
      </w:pPr>
    </w:p>
    <w:p w14:paraId="00C66E06" w14:textId="6C5C1488" w:rsidR="00AA17CB" w:rsidRPr="00DF0459" w:rsidRDefault="00AA17CB" w:rsidP="002A74FA">
      <w:pPr>
        <w:tabs>
          <w:tab w:val="left" w:pos="2520"/>
        </w:tabs>
        <w:spacing w:before="120" w:after="120" w:line="240" w:lineRule="auto"/>
        <w:rPr>
          <w:lang w:val="mn-MN"/>
        </w:rPr>
      </w:pPr>
    </w:p>
    <w:p w14:paraId="436C592D" w14:textId="38AA5FA9" w:rsidR="00FC000B" w:rsidRPr="00DF0459" w:rsidRDefault="00AA1BA1" w:rsidP="002A74FA">
      <w:pPr>
        <w:tabs>
          <w:tab w:val="left" w:pos="2520"/>
        </w:tabs>
        <w:spacing w:before="120" w:after="120" w:line="240" w:lineRule="auto"/>
        <w:rPr>
          <w:lang w:val="mn-MN"/>
        </w:rPr>
      </w:pPr>
      <w:r w:rsidRPr="00DF0459">
        <w:rPr>
          <w:lang w:val="mn-MN"/>
        </w:rPr>
        <w:t xml:space="preserve">Зураг 1. </w:t>
      </w:r>
      <w:r w:rsidR="008805DE" w:rsidRPr="00DF0459">
        <w:rPr>
          <w:lang w:val="mn-MN"/>
        </w:rPr>
        <w:t xml:space="preserve">2 Sandbox клубын </w:t>
      </w:r>
      <w:r w:rsidR="00FC000B" w:rsidRPr="00DF0459">
        <w:rPr>
          <w:lang w:val="mn-MN"/>
        </w:rPr>
        <w:t>бүтэц зохион байгуулалт</w:t>
      </w:r>
    </w:p>
    <w:p w14:paraId="3C32BA0B" w14:textId="77777777" w:rsidR="006E78FC" w:rsidRPr="00DF0459" w:rsidRDefault="006E78FC" w:rsidP="002A74FA">
      <w:pPr>
        <w:tabs>
          <w:tab w:val="left" w:pos="2520"/>
        </w:tabs>
        <w:spacing w:before="120" w:after="120" w:line="240" w:lineRule="auto"/>
        <w:rPr>
          <w:lang w:val="mn-MN"/>
        </w:rPr>
      </w:pPr>
    </w:p>
    <w:p w14:paraId="11B38476" w14:textId="77777777" w:rsidR="006E78FC" w:rsidRPr="00DF0459" w:rsidRDefault="006E78FC" w:rsidP="002A74FA">
      <w:pPr>
        <w:tabs>
          <w:tab w:val="left" w:pos="2520"/>
        </w:tabs>
        <w:spacing w:before="120" w:after="120" w:line="240" w:lineRule="auto"/>
        <w:rPr>
          <w:lang w:val="mn-MN"/>
        </w:rPr>
      </w:pPr>
    </w:p>
    <w:p w14:paraId="65C240DA" w14:textId="77777777" w:rsidR="006E78FC" w:rsidRPr="00DF0459" w:rsidRDefault="006E78FC" w:rsidP="002A74FA">
      <w:pPr>
        <w:tabs>
          <w:tab w:val="left" w:pos="2520"/>
        </w:tabs>
        <w:spacing w:before="120" w:after="120" w:line="240" w:lineRule="auto"/>
        <w:rPr>
          <w:lang w:val="mn-MN"/>
        </w:rPr>
      </w:pPr>
    </w:p>
    <w:p w14:paraId="4C7F9BCD" w14:textId="77777777" w:rsidR="006E78FC" w:rsidRPr="00DF0459" w:rsidRDefault="006E78FC" w:rsidP="002A74FA">
      <w:pPr>
        <w:tabs>
          <w:tab w:val="left" w:pos="2520"/>
        </w:tabs>
        <w:spacing w:before="120" w:after="120" w:line="240" w:lineRule="auto"/>
        <w:rPr>
          <w:lang w:val="mn-MN"/>
        </w:rPr>
      </w:pPr>
    </w:p>
    <w:p w14:paraId="5F3AE913" w14:textId="77777777" w:rsidR="006E78FC" w:rsidRPr="00DF0459" w:rsidRDefault="006E78FC" w:rsidP="002A74FA">
      <w:pPr>
        <w:tabs>
          <w:tab w:val="left" w:pos="2520"/>
        </w:tabs>
        <w:spacing w:before="120" w:after="120" w:line="240" w:lineRule="auto"/>
        <w:rPr>
          <w:lang w:val="mn-MN"/>
        </w:rPr>
      </w:pPr>
    </w:p>
    <w:p w14:paraId="5FB41881" w14:textId="77777777" w:rsidR="006E78FC" w:rsidRPr="00DF0459" w:rsidRDefault="006E78FC" w:rsidP="002A74FA">
      <w:pPr>
        <w:tabs>
          <w:tab w:val="left" w:pos="2520"/>
        </w:tabs>
        <w:spacing w:before="120" w:after="120" w:line="240" w:lineRule="auto"/>
        <w:rPr>
          <w:lang w:val="mn-MN"/>
        </w:rPr>
      </w:pPr>
    </w:p>
    <w:p w14:paraId="3EF956FE" w14:textId="77777777" w:rsidR="006E78FC" w:rsidRPr="00DF0459" w:rsidRDefault="006E78FC" w:rsidP="002A74FA">
      <w:pPr>
        <w:tabs>
          <w:tab w:val="left" w:pos="2520"/>
        </w:tabs>
        <w:spacing w:before="120" w:after="120" w:line="240" w:lineRule="auto"/>
        <w:rPr>
          <w:lang w:val="mn-MN"/>
        </w:rPr>
      </w:pPr>
    </w:p>
    <w:p w14:paraId="3D1B605C" w14:textId="77777777" w:rsidR="006E78FC" w:rsidRPr="00DF0459" w:rsidRDefault="006E78FC" w:rsidP="002A74FA">
      <w:pPr>
        <w:tabs>
          <w:tab w:val="left" w:pos="2520"/>
        </w:tabs>
        <w:spacing w:before="120" w:after="120" w:line="240" w:lineRule="auto"/>
        <w:rPr>
          <w:lang w:val="mn-MN"/>
        </w:rPr>
      </w:pPr>
    </w:p>
    <w:p w14:paraId="3945E826" w14:textId="77777777" w:rsidR="006E78FC" w:rsidRPr="00DF0459" w:rsidRDefault="006E78FC" w:rsidP="002A74FA">
      <w:pPr>
        <w:tabs>
          <w:tab w:val="left" w:pos="2520"/>
        </w:tabs>
        <w:spacing w:before="120" w:after="120" w:line="240" w:lineRule="auto"/>
        <w:rPr>
          <w:lang w:val="mn-MN"/>
        </w:rPr>
      </w:pPr>
    </w:p>
    <w:p w14:paraId="5D7B74F1" w14:textId="77777777" w:rsidR="006E78FC" w:rsidRPr="00DF0459" w:rsidRDefault="006E78FC" w:rsidP="002A74FA">
      <w:pPr>
        <w:tabs>
          <w:tab w:val="left" w:pos="2520"/>
        </w:tabs>
        <w:spacing w:before="120" w:after="120" w:line="240" w:lineRule="auto"/>
        <w:rPr>
          <w:lang w:val="mn-MN"/>
        </w:rPr>
      </w:pPr>
    </w:p>
    <w:p w14:paraId="6866CA4C" w14:textId="355851A1" w:rsidR="007956B8" w:rsidRPr="00DF0459" w:rsidRDefault="007956B8" w:rsidP="002A74FA">
      <w:pPr>
        <w:tabs>
          <w:tab w:val="left" w:pos="2520"/>
        </w:tabs>
        <w:spacing w:before="120" w:after="120" w:line="240" w:lineRule="auto"/>
        <w:rPr>
          <w:lang w:val="mn-MN"/>
        </w:rPr>
      </w:pPr>
    </w:p>
    <w:p w14:paraId="371B21B6" w14:textId="588FBD5C" w:rsidR="00A5393A" w:rsidRPr="00DF0459" w:rsidRDefault="008E7A4B" w:rsidP="00A80E95">
      <w:pPr>
        <w:pStyle w:val="Heading1"/>
        <w:numPr>
          <w:ilvl w:val="0"/>
          <w:numId w:val="0"/>
        </w:numPr>
        <w:spacing w:after="120" w:line="276" w:lineRule="auto"/>
        <w:jc w:val="both"/>
        <w:rPr>
          <w:lang w:val="mn-MN" w:eastAsia="en-AU"/>
        </w:rPr>
      </w:pPr>
      <w:bookmarkStart w:id="17" w:name="_Toc181692198"/>
      <w:r w:rsidRPr="00DF0459">
        <w:rPr>
          <w:lang w:val="mn-MN" w:eastAsia="en-AU"/>
        </w:rPr>
        <w:lastRenderedPageBreak/>
        <w:t>үндсэн хэсэг</w:t>
      </w:r>
      <w:bookmarkEnd w:id="17"/>
    </w:p>
    <w:p w14:paraId="3AB645FE" w14:textId="0052E99C" w:rsidR="001468D6" w:rsidRPr="00DF0459" w:rsidRDefault="00A80E95" w:rsidP="001547BA">
      <w:pPr>
        <w:pStyle w:val="Heading2"/>
        <w:numPr>
          <w:ilvl w:val="0"/>
          <w:numId w:val="0"/>
        </w:numPr>
        <w:spacing w:before="120" w:line="276" w:lineRule="auto"/>
        <w:rPr>
          <w:rStyle w:val="Emphasis"/>
          <w:i w:val="0"/>
          <w:iCs w:val="0"/>
          <w:lang w:val="mn-MN"/>
        </w:rPr>
      </w:pPr>
      <w:bookmarkStart w:id="18" w:name="_Toc181692199"/>
      <w:r w:rsidRPr="00DF0459">
        <w:rPr>
          <w:lang w:val="mn-MN"/>
        </w:rPr>
        <w:t>Ашигласан технологи</w:t>
      </w:r>
      <w:bookmarkEnd w:id="18"/>
    </w:p>
    <w:p w14:paraId="7FC4AAB5" w14:textId="77777777" w:rsidR="001547BA" w:rsidRPr="00DF0459" w:rsidRDefault="001468D6" w:rsidP="00255088">
      <w:pPr>
        <w:pStyle w:val="NoSpacing"/>
        <w:rPr>
          <w:b/>
          <w:bCs/>
          <w:lang w:val="mn-MN"/>
        </w:rPr>
      </w:pPr>
      <w:r w:rsidRPr="00DF0459">
        <w:rPr>
          <w:noProof/>
          <w:lang w:val="mn-MN"/>
        </w:rPr>
        <w:drawing>
          <wp:inline distT="0" distB="0" distL="0" distR="0" wp14:anchorId="073424AD" wp14:editId="766FAFE6">
            <wp:extent cx="1150883" cy="1150883"/>
            <wp:effectExtent l="0" t="0" r="0" b="0"/>
            <wp:docPr id="936826142" name="Picture 7" descr="Flutter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lutter - YouTub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53813" cy="1153813"/>
                    </a:xfrm>
                    <a:prstGeom prst="rect">
                      <a:avLst/>
                    </a:prstGeom>
                    <a:noFill/>
                    <a:ln>
                      <a:noFill/>
                    </a:ln>
                  </pic:spPr>
                </pic:pic>
              </a:graphicData>
            </a:graphic>
          </wp:inline>
        </w:drawing>
      </w:r>
    </w:p>
    <w:p w14:paraId="2C966488" w14:textId="6A48A3E6" w:rsidR="001468D6" w:rsidRPr="00DF0459" w:rsidRDefault="001468D6" w:rsidP="00255088">
      <w:pPr>
        <w:pStyle w:val="NoSpacing"/>
        <w:rPr>
          <w:rStyle w:val="Emphasis"/>
          <w:i w:val="0"/>
          <w:iCs w:val="0"/>
          <w:lang w:val="mn-MN"/>
        </w:rPr>
      </w:pPr>
      <w:r w:rsidRPr="00DF0459">
        <w:rPr>
          <w:b/>
          <w:bCs/>
          <w:lang w:val="mn-MN"/>
        </w:rPr>
        <w:t xml:space="preserve">1. </w:t>
      </w:r>
      <w:r w:rsidRPr="00DF0459">
        <w:rPr>
          <w:b/>
          <w:bCs/>
          <w:lang w:val="mn-MN"/>
        </w:rPr>
        <w:t>Flutter</w:t>
      </w:r>
      <w:r w:rsidRPr="00DF0459">
        <w:rPr>
          <w:lang w:val="mn-MN"/>
        </w:rPr>
        <w:t xml:space="preserve"> гэдэг нь Google-ээс хөгжүүлсэн, нэг л эх кодоор (Single Codebase) олон төрлийн платформд (iOS, Android, Web, Desktop) зориулсан аппликейшн бүтээхэд ашигладаг нээлттэй эхийн </w:t>
      </w:r>
      <w:r w:rsidRPr="00DF0459">
        <w:rPr>
          <w:b/>
          <w:bCs/>
          <w:lang w:val="mn-MN"/>
        </w:rPr>
        <w:t>UI Software Development Kit (SDK)</w:t>
      </w:r>
      <w:r w:rsidRPr="00DF0459">
        <w:rPr>
          <w:lang w:val="mn-MN"/>
        </w:rPr>
        <w:t xml:space="preserve"> юм.</w:t>
      </w:r>
    </w:p>
    <w:p w14:paraId="0AB0B71D" w14:textId="77777777" w:rsidR="001468D6" w:rsidRPr="00DF0459" w:rsidRDefault="001468D6" w:rsidP="00255088">
      <w:pPr>
        <w:pStyle w:val="NoSpacing"/>
        <w:rPr>
          <w:rStyle w:val="Emphasis"/>
          <w:i w:val="0"/>
          <w:iCs w:val="0"/>
          <w:lang w:val="mn-MN"/>
        </w:rPr>
      </w:pPr>
    </w:p>
    <w:p w14:paraId="108A03C9" w14:textId="77777777" w:rsidR="001468D6" w:rsidRPr="001468D6" w:rsidRDefault="001468D6" w:rsidP="001468D6">
      <w:pPr>
        <w:pStyle w:val="NoSpacing"/>
        <w:ind w:left="360"/>
        <w:rPr>
          <w:b/>
          <w:bCs/>
          <w:lang w:val="mn-MN"/>
        </w:rPr>
      </w:pPr>
      <w:r w:rsidRPr="001468D6">
        <w:rPr>
          <w:b/>
          <w:bCs/>
          <w:lang w:val="mn-MN"/>
        </w:rPr>
        <w:t>Flutter-ийн гол онцлогууд</w:t>
      </w:r>
    </w:p>
    <w:p w14:paraId="19BFF796" w14:textId="77777777" w:rsidR="001468D6" w:rsidRPr="001468D6" w:rsidRDefault="001468D6" w:rsidP="001468D6">
      <w:pPr>
        <w:pStyle w:val="NoSpacing"/>
        <w:numPr>
          <w:ilvl w:val="0"/>
          <w:numId w:val="26"/>
        </w:numPr>
        <w:rPr>
          <w:lang w:val="mn-MN"/>
        </w:rPr>
      </w:pPr>
      <w:r w:rsidRPr="001468D6">
        <w:rPr>
          <w:b/>
          <w:bCs/>
          <w:lang w:val="mn-MN"/>
        </w:rPr>
        <w:t>Dart хэл:</w:t>
      </w:r>
      <w:r w:rsidRPr="001468D6">
        <w:rPr>
          <w:lang w:val="mn-MN"/>
        </w:rPr>
        <w:t xml:space="preserve"> Flutter нь Google-ийн хөгжүүлсэн </w:t>
      </w:r>
      <w:r w:rsidRPr="001468D6">
        <w:rPr>
          <w:b/>
          <w:bCs/>
          <w:lang w:val="mn-MN"/>
        </w:rPr>
        <w:t>Dart</w:t>
      </w:r>
      <w:r w:rsidRPr="001468D6">
        <w:rPr>
          <w:lang w:val="mn-MN"/>
        </w:rPr>
        <w:t xml:space="preserve"> програмчлалын хэлийг ашигладаг. Энэ хэл нь сурахад хялбар бөгөөд гүйцэтгэл сайтай.</w:t>
      </w:r>
    </w:p>
    <w:p w14:paraId="7489E67E" w14:textId="77777777" w:rsidR="001468D6" w:rsidRPr="001468D6" w:rsidRDefault="001468D6" w:rsidP="001468D6">
      <w:pPr>
        <w:pStyle w:val="NoSpacing"/>
        <w:numPr>
          <w:ilvl w:val="0"/>
          <w:numId w:val="26"/>
        </w:numPr>
        <w:rPr>
          <w:lang w:val="mn-MN"/>
        </w:rPr>
      </w:pPr>
      <w:r w:rsidRPr="001468D6">
        <w:rPr>
          <w:b/>
          <w:bCs/>
          <w:lang w:val="mn-MN"/>
        </w:rPr>
        <w:t>Hot Reload:</w:t>
      </w:r>
      <w:r w:rsidRPr="001468D6">
        <w:rPr>
          <w:lang w:val="mn-MN"/>
        </w:rPr>
        <w:t xml:space="preserve"> Коддоо өөрчлөлт оруулаад хадгалахад л секундын дотор апп дээр тань шууд харагдана. Энэ нь хөгжүүлэлтийн хугацааг маш их хэмнэдэг.</w:t>
      </w:r>
    </w:p>
    <w:p w14:paraId="695C6808" w14:textId="77777777" w:rsidR="001468D6" w:rsidRPr="001468D6" w:rsidRDefault="001468D6" w:rsidP="001468D6">
      <w:pPr>
        <w:pStyle w:val="NoSpacing"/>
        <w:numPr>
          <w:ilvl w:val="0"/>
          <w:numId w:val="26"/>
        </w:numPr>
        <w:rPr>
          <w:lang w:val="mn-MN"/>
        </w:rPr>
      </w:pPr>
      <w:r w:rsidRPr="001468D6">
        <w:rPr>
          <w:b/>
          <w:bCs/>
          <w:lang w:val="mn-MN"/>
        </w:rPr>
        <w:t>Бүх зүйл бол Widget:</w:t>
      </w:r>
      <w:r w:rsidRPr="001468D6">
        <w:rPr>
          <w:lang w:val="mn-MN"/>
        </w:rPr>
        <w:t xml:space="preserve"> Flutter-т харагдаж байгаа товчлуур, текст, цонх гээд бүх зүйл "Widget" гэж нэрлэгддэг. Та бэлэн widget-үүдийг эвлүүлж тоглох мэтээр аппаа бүтээнэ.</w:t>
      </w:r>
    </w:p>
    <w:p w14:paraId="190FE947" w14:textId="77777777" w:rsidR="001468D6" w:rsidRPr="001468D6" w:rsidRDefault="001468D6" w:rsidP="001468D6">
      <w:pPr>
        <w:pStyle w:val="NoSpacing"/>
        <w:numPr>
          <w:ilvl w:val="0"/>
          <w:numId w:val="26"/>
        </w:numPr>
        <w:rPr>
          <w:lang w:val="mn-MN"/>
        </w:rPr>
      </w:pPr>
      <w:r w:rsidRPr="001468D6">
        <w:rPr>
          <w:b/>
          <w:bCs/>
          <w:lang w:val="mn-MN"/>
        </w:rPr>
        <w:t>Native гүйцэтгэл:</w:t>
      </w:r>
      <w:r w:rsidRPr="001468D6">
        <w:rPr>
          <w:lang w:val="mn-MN"/>
        </w:rPr>
        <w:t xml:space="preserve"> Бусад "Cross-platform" технологиуд шиг дундын гүүр (Bridge) ашигладаггүй, шууд машины код руу хөрвүүлэгддэг учраас маш хурдан, гацалтгүй ажилладаг.</w:t>
      </w:r>
    </w:p>
    <w:p w14:paraId="5E797D65" w14:textId="77777777" w:rsidR="001468D6" w:rsidRPr="00DF0459" w:rsidRDefault="001468D6" w:rsidP="001468D6">
      <w:pPr>
        <w:pStyle w:val="NoSpacing"/>
        <w:jc w:val="left"/>
        <w:rPr>
          <w:rStyle w:val="Emphasis"/>
          <w:i w:val="0"/>
          <w:iCs w:val="0"/>
          <w:lang w:val="mn-MN"/>
        </w:rPr>
      </w:pPr>
    </w:p>
    <w:p w14:paraId="765273D8" w14:textId="737FF8DE" w:rsidR="001468D6" w:rsidRPr="00DF0459" w:rsidRDefault="001468D6" w:rsidP="001468D6">
      <w:pPr>
        <w:spacing w:line="240" w:lineRule="auto"/>
        <w:jc w:val="left"/>
        <w:rPr>
          <w:lang w:val="mn-MN"/>
        </w:rPr>
      </w:pPr>
      <w:r w:rsidRPr="001468D6">
        <w:rPr>
          <w:b/>
          <w:bCs/>
          <w:lang w:val="mn-MN"/>
        </w:rPr>
        <w:t>Давуу тал</w:t>
      </w:r>
      <w:r w:rsidRPr="00DF0459">
        <w:rPr>
          <w:b/>
          <w:bCs/>
          <w:lang w:val="mn-MN"/>
        </w:rPr>
        <w:t>:</w:t>
      </w:r>
      <w:r w:rsidRPr="00DF0459">
        <w:rPr>
          <w:b/>
          <w:bCs/>
          <w:lang w:val="mn-MN"/>
        </w:rPr>
        <w:br/>
      </w:r>
    </w:p>
    <w:p w14:paraId="4198B374" w14:textId="6618356E" w:rsidR="001468D6" w:rsidRPr="00DF0459" w:rsidRDefault="001468D6" w:rsidP="001468D6">
      <w:pPr>
        <w:pStyle w:val="NoSpacing"/>
        <w:numPr>
          <w:ilvl w:val="0"/>
          <w:numId w:val="27"/>
        </w:numPr>
        <w:rPr>
          <w:rStyle w:val="Emphasis"/>
          <w:i w:val="0"/>
          <w:iCs w:val="0"/>
          <w:lang w:val="mn-MN"/>
        </w:rPr>
      </w:pPr>
      <w:r w:rsidRPr="00DF0459">
        <w:rPr>
          <w:b/>
          <w:bCs/>
          <w:lang w:val="mn-MN"/>
        </w:rPr>
        <w:t>Хурд:</w:t>
      </w:r>
      <w:r w:rsidRPr="00DF0459">
        <w:rPr>
          <w:lang w:val="mn-MN"/>
        </w:rPr>
        <w:t xml:space="preserve"> Нэг код бичээд хоёр платформд гаргах нь цаг хэмнэнэ.</w:t>
      </w:r>
    </w:p>
    <w:p w14:paraId="39B1033D" w14:textId="3AAF5860" w:rsidR="001468D6" w:rsidRPr="00DF0459" w:rsidRDefault="001468D6" w:rsidP="001468D6">
      <w:pPr>
        <w:pStyle w:val="NoSpacing"/>
        <w:numPr>
          <w:ilvl w:val="0"/>
          <w:numId w:val="27"/>
        </w:numPr>
        <w:rPr>
          <w:rStyle w:val="Emphasis"/>
          <w:i w:val="0"/>
          <w:iCs w:val="0"/>
          <w:lang w:val="mn-MN"/>
        </w:rPr>
      </w:pPr>
      <w:r w:rsidRPr="00DF0459">
        <w:rPr>
          <w:b/>
          <w:bCs/>
          <w:lang w:val="mn-MN"/>
        </w:rPr>
        <w:t>Үзэмж:</w:t>
      </w:r>
      <w:r w:rsidRPr="00DF0459">
        <w:rPr>
          <w:lang w:val="mn-MN"/>
        </w:rPr>
        <w:t xml:space="preserve"> Маш гоё, орчин үеийн UI дизайн гаргахад хялбар.</w:t>
      </w:r>
    </w:p>
    <w:p w14:paraId="6D60B923" w14:textId="742D9ABA" w:rsidR="001468D6" w:rsidRPr="00DF0459" w:rsidRDefault="001468D6" w:rsidP="001468D6">
      <w:pPr>
        <w:pStyle w:val="NoSpacing"/>
        <w:numPr>
          <w:ilvl w:val="0"/>
          <w:numId w:val="27"/>
        </w:numPr>
        <w:rPr>
          <w:rStyle w:val="Emphasis"/>
          <w:i w:val="0"/>
          <w:iCs w:val="0"/>
          <w:lang w:val="mn-MN"/>
        </w:rPr>
      </w:pPr>
      <w:r w:rsidRPr="00DF0459">
        <w:rPr>
          <w:b/>
          <w:bCs/>
          <w:lang w:val="mn-MN"/>
        </w:rPr>
        <w:t>Тогтвортой:</w:t>
      </w:r>
      <w:r w:rsidRPr="00DF0459">
        <w:rPr>
          <w:lang w:val="mn-MN"/>
        </w:rPr>
        <w:t xml:space="preserve"> Google-ээс дэмждэг тул байнга шинэчлэгддэг.</w:t>
      </w:r>
    </w:p>
    <w:p w14:paraId="72DBFA89" w14:textId="77777777" w:rsidR="001468D6" w:rsidRPr="00DF0459" w:rsidRDefault="001468D6" w:rsidP="00255088">
      <w:pPr>
        <w:pStyle w:val="NoSpacing"/>
        <w:rPr>
          <w:rStyle w:val="Emphasis"/>
          <w:i w:val="0"/>
          <w:iCs w:val="0"/>
          <w:lang w:val="mn-MN"/>
        </w:rPr>
      </w:pPr>
    </w:p>
    <w:p w14:paraId="5B5EEA64" w14:textId="00F1A9AE" w:rsidR="001468D6" w:rsidRPr="00DF0459" w:rsidRDefault="001468D6" w:rsidP="00255088">
      <w:pPr>
        <w:pStyle w:val="NoSpacing"/>
        <w:rPr>
          <w:lang w:val="mn-MN"/>
        </w:rPr>
      </w:pPr>
      <w:r w:rsidRPr="00DF0459">
        <w:rPr>
          <w:lang w:val="mn-MN"/>
        </w:rPr>
        <w:t>Сул тал</w:t>
      </w:r>
      <w:r w:rsidRPr="00DF0459">
        <w:rPr>
          <w:lang w:val="mn-MN"/>
        </w:rPr>
        <w:t>:</w:t>
      </w:r>
    </w:p>
    <w:p w14:paraId="78B66A03" w14:textId="2B3B64BF" w:rsidR="001468D6" w:rsidRPr="00DF0459" w:rsidRDefault="001468D6" w:rsidP="001468D6">
      <w:pPr>
        <w:pStyle w:val="NoSpacing"/>
        <w:numPr>
          <w:ilvl w:val="0"/>
          <w:numId w:val="28"/>
        </w:numPr>
        <w:rPr>
          <w:rStyle w:val="Emphasis"/>
          <w:i w:val="0"/>
          <w:iCs w:val="0"/>
          <w:lang w:val="mn-MN"/>
        </w:rPr>
      </w:pPr>
      <w:r w:rsidRPr="00DF0459">
        <w:rPr>
          <w:b/>
          <w:bCs/>
          <w:lang w:val="mn-MN"/>
        </w:rPr>
        <w:t>Апп-ын хэмжээ:</w:t>
      </w:r>
      <w:r w:rsidRPr="00DF0459">
        <w:rPr>
          <w:lang w:val="mn-MN"/>
        </w:rPr>
        <w:t xml:space="preserve"> Бусад технологиор хийсэн апп-аас бага зэрэг хүнд (том) байх талтай.</w:t>
      </w:r>
    </w:p>
    <w:p w14:paraId="441BAB46" w14:textId="0FA9C8EF" w:rsidR="001468D6" w:rsidRPr="00DF0459" w:rsidRDefault="001468D6" w:rsidP="001468D6">
      <w:pPr>
        <w:pStyle w:val="NoSpacing"/>
        <w:numPr>
          <w:ilvl w:val="0"/>
          <w:numId w:val="28"/>
        </w:numPr>
        <w:rPr>
          <w:rStyle w:val="Emphasis"/>
          <w:i w:val="0"/>
          <w:iCs w:val="0"/>
          <w:lang w:val="mn-MN"/>
        </w:rPr>
      </w:pPr>
      <w:r w:rsidRPr="00DF0459">
        <w:rPr>
          <w:b/>
          <w:bCs/>
          <w:lang w:val="mn-MN"/>
        </w:rPr>
        <w:t>Шинэ хэл:</w:t>
      </w:r>
      <w:r w:rsidRPr="00DF0459">
        <w:rPr>
          <w:lang w:val="mn-MN"/>
        </w:rPr>
        <w:t xml:space="preserve"> Dart хэлийг шинээр сурах шаардлагатай болно.</w:t>
      </w:r>
    </w:p>
    <w:p w14:paraId="62D924BD" w14:textId="0FDE2C46" w:rsidR="001468D6" w:rsidRPr="00DF0459" w:rsidRDefault="001468D6" w:rsidP="001468D6">
      <w:pPr>
        <w:pStyle w:val="NoSpacing"/>
        <w:numPr>
          <w:ilvl w:val="0"/>
          <w:numId w:val="28"/>
        </w:numPr>
        <w:rPr>
          <w:rStyle w:val="Emphasis"/>
          <w:i w:val="0"/>
          <w:iCs w:val="0"/>
          <w:lang w:val="mn-MN"/>
        </w:rPr>
      </w:pPr>
      <w:r w:rsidRPr="00DF0459">
        <w:rPr>
          <w:b/>
          <w:bCs/>
          <w:lang w:val="mn-MN"/>
        </w:rPr>
        <w:t>Сангууд:</w:t>
      </w:r>
      <w:r w:rsidRPr="00DF0459">
        <w:rPr>
          <w:lang w:val="mn-MN"/>
        </w:rPr>
        <w:t xml:space="preserve"> Native (Swift/Kotlin) сангуудтай харьцуулахад зарим тусгай сангууд дутмаг байж магадгүй.</w:t>
      </w:r>
    </w:p>
    <w:p w14:paraId="62EF83A5" w14:textId="77777777" w:rsidR="001468D6" w:rsidRPr="00DF0459" w:rsidRDefault="001468D6" w:rsidP="00255088">
      <w:pPr>
        <w:pStyle w:val="NoSpacing"/>
        <w:rPr>
          <w:rStyle w:val="Emphasis"/>
          <w:i w:val="0"/>
          <w:iCs w:val="0"/>
          <w:lang w:val="mn-MN"/>
        </w:rPr>
      </w:pPr>
    </w:p>
    <w:p w14:paraId="4E841CFF" w14:textId="77777777" w:rsidR="001468D6" w:rsidRPr="00DF0459" w:rsidRDefault="001468D6" w:rsidP="00255088">
      <w:pPr>
        <w:pStyle w:val="NoSpacing"/>
        <w:rPr>
          <w:rStyle w:val="Emphasis"/>
          <w:i w:val="0"/>
          <w:iCs w:val="0"/>
          <w:lang w:val="mn-MN"/>
        </w:rPr>
      </w:pPr>
    </w:p>
    <w:p w14:paraId="5319D2D6" w14:textId="77777777" w:rsidR="001468D6" w:rsidRPr="001468D6" w:rsidRDefault="001468D6" w:rsidP="001468D6">
      <w:pPr>
        <w:pStyle w:val="NoSpacing"/>
        <w:ind w:left="360"/>
        <w:rPr>
          <w:b/>
          <w:bCs/>
          <w:lang w:val="mn-MN"/>
        </w:rPr>
      </w:pPr>
      <w:r w:rsidRPr="001468D6">
        <w:rPr>
          <w:b/>
          <w:bCs/>
          <w:lang w:val="mn-MN"/>
        </w:rPr>
        <w:t>Хэрхэн ажилладаг вэ?</w:t>
      </w:r>
    </w:p>
    <w:p w14:paraId="20BA4EAF" w14:textId="77777777" w:rsidR="001468D6" w:rsidRPr="001468D6" w:rsidRDefault="001468D6" w:rsidP="001468D6">
      <w:pPr>
        <w:pStyle w:val="NoSpacing"/>
        <w:rPr>
          <w:lang w:val="mn-MN"/>
        </w:rPr>
      </w:pPr>
      <w:r w:rsidRPr="001468D6">
        <w:rPr>
          <w:lang w:val="mn-MN"/>
        </w:rPr>
        <w:t xml:space="preserve">Flutter нь утасны өөрийнх нь бэлэн UI элементүүдийг ашиглахын оронд өөрийн гэсэн </w:t>
      </w:r>
      <w:r w:rsidRPr="001468D6">
        <w:rPr>
          <w:b/>
          <w:bCs/>
          <w:lang w:val="mn-MN"/>
        </w:rPr>
        <w:t>Rendering Engine (Skia/Impeller)</w:t>
      </w:r>
      <w:r w:rsidRPr="001468D6">
        <w:rPr>
          <w:lang w:val="mn-MN"/>
        </w:rPr>
        <w:t xml:space="preserve"> ашиглан дэлгэц дээрх пиксел бүрийг зурдаг. Ингэснээр аппликейшн ямар ч утас дээр яг ижилхэн, алдаагүй харагддаг давуу талтай.</w:t>
      </w:r>
    </w:p>
    <w:p w14:paraId="26695B7A" w14:textId="77777777" w:rsidR="001468D6" w:rsidRPr="001468D6" w:rsidRDefault="001468D6" w:rsidP="001468D6">
      <w:pPr>
        <w:pStyle w:val="NoSpacing"/>
        <w:rPr>
          <w:lang w:val="mn-MN"/>
        </w:rPr>
      </w:pPr>
      <w:r w:rsidRPr="001468D6">
        <w:rPr>
          <w:b/>
          <w:bCs/>
          <w:lang w:val="mn-MN"/>
        </w:rPr>
        <w:t>Жишээ нь:</w:t>
      </w:r>
      <w:r w:rsidRPr="001468D6">
        <w:rPr>
          <w:lang w:val="mn-MN"/>
        </w:rPr>
        <w:t xml:space="preserve"> Хэрэв та товчлуур хийвэл тэр нь Android дээр ч, iOS дээр ч таны хүссэн загвараар яг ижилхэн харагдана.</w:t>
      </w:r>
    </w:p>
    <w:p w14:paraId="218EFBB9" w14:textId="77777777" w:rsidR="001468D6" w:rsidRPr="00DF0459" w:rsidRDefault="001468D6" w:rsidP="00255088">
      <w:pPr>
        <w:pStyle w:val="NoSpacing"/>
        <w:rPr>
          <w:rStyle w:val="Emphasis"/>
          <w:i w:val="0"/>
          <w:iCs w:val="0"/>
          <w:lang w:val="mn-MN"/>
        </w:rPr>
      </w:pPr>
    </w:p>
    <w:p w14:paraId="26A417EC" w14:textId="77777777" w:rsidR="001468D6" w:rsidRPr="00DF0459" w:rsidRDefault="001468D6" w:rsidP="00255088">
      <w:pPr>
        <w:pStyle w:val="NoSpacing"/>
        <w:rPr>
          <w:rStyle w:val="Emphasis"/>
          <w:i w:val="0"/>
          <w:iCs w:val="0"/>
          <w:lang w:val="mn-MN"/>
        </w:rPr>
      </w:pPr>
    </w:p>
    <w:p w14:paraId="4332A1AB" w14:textId="77777777" w:rsidR="001468D6" w:rsidRPr="00DF0459" w:rsidRDefault="001468D6" w:rsidP="00255088">
      <w:pPr>
        <w:pStyle w:val="NoSpacing"/>
        <w:rPr>
          <w:rStyle w:val="Emphasis"/>
          <w:i w:val="0"/>
          <w:iCs w:val="0"/>
          <w:lang w:val="mn-MN"/>
        </w:rPr>
      </w:pPr>
    </w:p>
    <w:p w14:paraId="6AAA607F" w14:textId="77777777" w:rsidR="001468D6" w:rsidRPr="00DF0459" w:rsidRDefault="001468D6" w:rsidP="00255088">
      <w:pPr>
        <w:pStyle w:val="NoSpacing"/>
        <w:rPr>
          <w:lang w:val="mn-MN"/>
        </w:rPr>
      </w:pPr>
    </w:p>
    <w:p w14:paraId="033F9C04" w14:textId="77777777" w:rsidR="001468D6" w:rsidRPr="00DF0459" w:rsidRDefault="001468D6" w:rsidP="001468D6">
      <w:pPr>
        <w:pStyle w:val="NoSpacing"/>
        <w:rPr>
          <w:b/>
          <w:bCs/>
          <w:lang w:val="mn-MN"/>
        </w:rPr>
      </w:pPr>
      <w:r w:rsidRPr="00DF0459">
        <w:rPr>
          <w:noProof/>
          <w:lang w:val="mn-MN"/>
        </w:rPr>
        <w:lastRenderedPageBreak/>
        <w:drawing>
          <wp:inline distT="0" distB="0" distL="0" distR="0" wp14:anchorId="46DD8938" wp14:editId="681CB0A7">
            <wp:extent cx="1231900" cy="667055"/>
            <wp:effectExtent l="0" t="0" r="6350" b="0"/>
            <wp:docPr id="1685692032" name="Picture 6" descr="Django is Boring, or Why Tech Startup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jango is Boring, or Why Tech Startups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48952" cy="676288"/>
                    </a:xfrm>
                    <a:prstGeom prst="rect">
                      <a:avLst/>
                    </a:prstGeom>
                    <a:noFill/>
                    <a:ln>
                      <a:noFill/>
                    </a:ln>
                  </pic:spPr>
                </pic:pic>
              </a:graphicData>
            </a:graphic>
          </wp:inline>
        </w:drawing>
      </w:r>
    </w:p>
    <w:p w14:paraId="4C5486DC" w14:textId="67F0E8FA" w:rsidR="001468D6" w:rsidRPr="00DF0459" w:rsidRDefault="001547BA" w:rsidP="001468D6">
      <w:pPr>
        <w:pStyle w:val="NoSpacing"/>
        <w:rPr>
          <w:lang w:val="mn-MN"/>
        </w:rPr>
      </w:pPr>
      <w:r w:rsidRPr="00DF0459">
        <w:rPr>
          <w:b/>
          <w:bCs/>
          <w:lang w:val="mn-MN"/>
        </w:rPr>
        <w:t xml:space="preserve">2. </w:t>
      </w:r>
      <w:r w:rsidR="001468D6" w:rsidRPr="00DF0459">
        <w:rPr>
          <w:b/>
          <w:bCs/>
          <w:lang w:val="mn-MN"/>
        </w:rPr>
        <w:t>Django</w:t>
      </w:r>
      <w:r w:rsidR="001468D6" w:rsidRPr="00DF0459">
        <w:rPr>
          <w:lang w:val="mn-MN"/>
        </w:rPr>
        <w:t xml:space="preserve"> бол Python програмчлалын хэл дээр суурилсан, өндөр түвшний </w:t>
      </w:r>
      <w:r w:rsidR="001468D6" w:rsidRPr="00DF0459">
        <w:rPr>
          <w:b/>
          <w:bCs/>
          <w:lang w:val="mn-MN"/>
        </w:rPr>
        <w:t>Web Framework</w:t>
      </w:r>
      <w:r w:rsidR="001468D6" w:rsidRPr="00DF0459">
        <w:rPr>
          <w:lang w:val="mn-MN"/>
        </w:rPr>
        <w:t xml:space="preserve"> юм. Үүнийг хөгжүүлэгчид "Цаг хугацааны шахуу төлөвлөгөөтэй, төгс төгөлдөрт тэмүүлэгчдийн фреймворк" (The framework for perfectionists with deadlines) гэж тодорхойлдог.</w:t>
      </w:r>
    </w:p>
    <w:p w14:paraId="61C686CD" w14:textId="77777777" w:rsidR="001468D6" w:rsidRPr="001468D6" w:rsidRDefault="001468D6" w:rsidP="001468D6">
      <w:pPr>
        <w:pStyle w:val="NoSpacing"/>
        <w:rPr>
          <w:lang w:val="mn-MN"/>
        </w:rPr>
      </w:pPr>
      <w:r w:rsidRPr="001468D6">
        <w:rPr>
          <w:lang w:val="mn-MN"/>
        </w:rPr>
        <w:t>Django-ийн гол зорилго нь вэб сайтыг маш хурдан хугацаанд, аюулгүй, хамгийн бага код бичиж бүтээхэд оршдог.</w:t>
      </w:r>
    </w:p>
    <w:p w14:paraId="1DF09CAE" w14:textId="77777777" w:rsidR="001468D6" w:rsidRPr="001468D6" w:rsidRDefault="001468D6" w:rsidP="001468D6">
      <w:pPr>
        <w:pStyle w:val="NoSpacing"/>
        <w:numPr>
          <w:ilvl w:val="0"/>
          <w:numId w:val="31"/>
        </w:numPr>
        <w:rPr>
          <w:b/>
          <w:bCs/>
          <w:lang w:val="mn-MN"/>
        </w:rPr>
      </w:pPr>
      <w:r w:rsidRPr="001468D6">
        <w:rPr>
          <w:b/>
          <w:bCs/>
          <w:lang w:val="mn-MN"/>
        </w:rPr>
        <w:t>Django-ийн үндсэн бүтэц (MVT Architecture)</w:t>
      </w:r>
    </w:p>
    <w:p w14:paraId="32B78BDD" w14:textId="77777777" w:rsidR="001468D6" w:rsidRPr="001468D6" w:rsidRDefault="001468D6" w:rsidP="001468D6">
      <w:pPr>
        <w:pStyle w:val="NoSpacing"/>
        <w:rPr>
          <w:lang w:val="mn-MN"/>
        </w:rPr>
      </w:pPr>
      <w:r w:rsidRPr="001468D6">
        <w:rPr>
          <w:lang w:val="mn-MN"/>
        </w:rPr>
        <w:t xml:space="preserve">Django нь програм хангамжийн архитектурын </w:t>
      </w:r>
      <w:r w:rsidRPr="001468D6">
        <w:rPr>
          <w:b/>
          <w:bCs/>
          <w:lang w:val="mn-MN"/>
        </w:rPr>
        <w:t>MVT (Model-View-Template)</w:t>
      </w:r>
      <w:r w:rsidRPr="001468D6">
        <w:rPr>
          <w:lang w:val="mn-MN"/>
        </w:rPr>
        <w:t xml:space="preserve"> загварыг ашигладаг. Энэ нь уламжлалт MVC (Model-View-Controller) загвартай төстэй боловч бага зэрэг ялгаатай:</w:t>
      </w:r>
    </w:p>
    <w:p w14:paraId="467D7028" w14:textId="77777777" w:rsidR="001468D6" w:rsidRPr="001468D6" w:rsidRDefault="001468D6" w:rsidP="001468D6">
      <w:pPr>
        <w:pStyle w:val="NoSpacing"/>
        <w:numPr>
          <w:ilvl w:val="0"/>
          <w:numId w:val="29"/>
        </w:numPr>
        <w:rPr>
          <w:lang w:val="mn-MN"/>
        </w:rPr>
      </w:pPr>
      <w:r w:rsidRPr="001468D6">
        <w:rPr>
          <w:b/>
          <w:bCs/>
          <w:lang w:val="mn-MN"/>
        </w:rPr>
        <w:t>Model:</w:t>
      </w:r>
      <w:r w:rsidRPr="001468D6">
        <w:rPr>
          <w:lang w:val="mn-MN"/>
        </w:rPr>
        <w:t xml:space="preserve"> Өгөгдлийн сангийн бүтэц. Та өгөгдлийн сантай SQL-ээр биш, Python-оор харилцана (ORM).</w:t>
      </w:r>
    </w:p>
    <w:p w14:paraId="55448453" w14:textId="77777777" w:rsidR="001468D6" w:rsidRPr="001468D6" w:rsidRDefault="001468D6" w:rsidP="001468D6">
      <w:pPr>
        <w:pStyle w:val="NoSpacing"/>
        <w:numPr>
          <w:ilvl w:val="0"/>
          <w:numId w:val="29"/>
        </w:numPr>
        <w:rPr>
          <w:lang w:val="mn-MN"/>
        </w:rPr>
      </w:pPr>
      <w:r w:rsidRPr="001468D6">
        <w:rPr>
          <w:b/>
          <w:bCs/>
          <w:lang w:val="mn-MN"/>
        </w:rPr>
        <w:t>View:</w:t>
      </w:r>
      <w:r w:rsidRPr="001468D6">
        <w:rPr>
          <w:lang w:val="mn-MN"/>
        </w:rPr>
        <w:t xml:space="preserve"> Логик хэсэг. Хэрэглэгчээс ирсэн хүсэлтийг боловсруулж, ямар өгөгдөл харуулахыг шийднэ.</w:t>
      </w:r>
    </w:p>
    <w:p w14:paraId="40953D2B" w14:textId="77777777" w:rsidR="001468D6" w:rsidRPr="001468D6" w:rsidRDefault="001468D6" w:rsidP="001468D6">
      <w:pPr>
        <w:pStyle w:val="NoSpacing"/>
        <w:numPr>
          <w:ilvl w:val="0"/>
          <w:numId w:val="29"/>
        </w:numPr>
        <w:rPr>
          <w:lang w:val="mn-MN"/>
        </w:rPr>
      </w:pPr>
      <w:r w:rsidRPr="001468D6">
        <w:rPr>
          <w:b/>
          <w:bCs/>
          <w:lang w:val="mn-MN"/>
        </w:rPr>
        <w:t>Template:</w:t>
      </w:r>
      <w:r w:rsidRPr="001468D6">
        <w:rPr>
          <w:lang w:val="mn-MN"/>
        </w:rPr>
        <w:t xml:space="preserve"> Хэрэглэгчид харагдах HTML хэсэг. Django-ийн өөрийн гэсэн Template хэлтэй.</w:t>
      </w:r>
    </w:p>
    <w:p w14:paraId="38586C5E" w14:textId="5DAB5203" w:rsidR="001468D6" w:rsidRPr="001468D6" w:rsidRDefault="001468D6" w:rsidP="001468D6">
      <w:pPr>
        <w:pStyle w:val="NoSpacing"/>
        <w:rPr>
          <w:lang w:val="mn-MN"/>
        </w:rPr>
      </w:pPr>
    </w:p>
    <w:p w14:paraId="33423282" w14:textId="21512C7C" w:rsidR="001468D6" w:rsidRPr="001468D6" w:rsidRDefault="001468D6" w:rsidP="001468D6">
      <w:pPr>
        <w:pStyle w:val="NoSpacing"/>
        <w:rPr>
          <w:b/>
          <w:bCs/>
          <w:lang w:val="mn-MN"/>
        </w:rPr>
      </w:pPr>
      <w:r w:rsidRPr="001468D6">
        <w:rPr>
          <w:b/>
          <w:bCs/>
          <w:lang w:val="mn-MN"/>
        </w:rPr>
        <w:t>Яагаад Django-г сонгох ёстой вэ?</w:t>
      </w:r>
    </w:p>
    <w:p w14:paraId="0D986F56" w14:textId="77777777" w:rsidR="001468D6" w:rsidRPr="001468D6" w:rsidRDefault="001468D6" w:rsidP="001468D6">
      <w:pPr>
        <w:pStyle w:val="NoSpacing"/>
        <w:numPr>
          <w:ilvl w:val="0"/>
          <w:numId w:val="30"/>
        </w:numPr>
        <w:rPr>
          <w:lang w:val="mn-MN"/>
        </w:rPr>
      </w:pPr>
      <w:r w:rsidRPr="001468D6">
        <w:rPr>
          <w:b/>
          <w:bCs/>
          <w:lang w:val="mn-MN"/>
        </w:rPr>
        <w:t>Batteries Included:</w:t>
      </w:r>
      <w:r w:rsidRPr="001468D6">
        <w:rPr>
          <w:lang w:val="mn-MN"/>
        </w:rPr>
        <w:t xml:space="preserve"> Django-д вэб хөгжүүлэлтэд хэрэгтэй бараг бүх зүйл (Хэрэглэгчийн бүртгэл, Нэвтрэх хэсэг, Admin Panel, Form боловсруулалт) бэлэн байдаг.</w:t>
      </w:r>
    </w:p>
    <w:p w14:paraId="2BF3DC02" w14:textId="77777777" w:rsidR="001468D6" w:rsidRPr="001468D6" w:rsidRDefault="001468D6" w:rsidP="001468D6">
      <w:pPr>
        <w:pStyle w:val="NoSpacing"/>
        <w:numPr>
          <w:ilvl w:val="0"/>
          <w:numId w:val="30"/>
        </w:numPr>
        <w:rPr>
          <w:lang w:val="mn-MN"/>
        </w:rPr>
      </w:pPr>
      <w:r w:rsidRPr="001468D6">
        <w:rPr>
          <w:b/>
          <w:bCs/>
          <w:lang w:val="mn-MN"/>
        </w:rPr>
        <w:t>Аюулгүй байдал (Security):</w:t>
      </w:r>
      <w:r w:rsidRPr="001468D6">
        <w:rPr>
          <w:lang w:val="mn-MN"/>
        </w:rPr>
        <w:t xml:space="preserve"> SQL injection, cross-site scripting (XSS), cross-site request forgery (CSRF) зэрэг түгээмэл халдлагуудаас автоматаар хамгаална.</w:t>
      </w:r>
    </w:p>
    <w:p w14:paraId="454C012F" w14:textId="77777777" w:rsidR="001468D6" w:rsidRPr="001468D6" w:rsidRDefault="001468D6" w:rsidP="001468D6">
      <w:pPr>
        <w:pStyle w:val="NoSpacing"/>
        <w:numPr>
          <w:ilvl w:val="0"/>
          <w:numId w:val="30"/>
        </w:numPr>
        <w:rPr>
          <w:lang w:val="mn-MN"/>
        </w:rPr>
      </w:pPr>
      <w:r w:rsidRPr="001468D6">
        <w:rPr>
          <w:b/>
          <w:bCs/>
          <w:lang w:val="mn-MN"/>
        </w:rPr>
        <w:t>Admin Panel:</w:t>
      </w:r>
      <w:r w:rsidRPr="001468D6">
        <w:rPr>
          <w:lang w:val="mn-MN"/>
        </w:rPr>
        <w:t xml:space="preserve"> Та ганцхан мөр код бичихэд л өгөгдлийн сангаа удирдах (нэмэх, хасах, засах) боломжтой маш хүчирхэг удирдлагын хэсгийг бэлдэж өгдөг.</w:t>
      </w:r>
    </w:p>
    <w:p w14:paraId="0FD6345B" w14:textId="77777777" w:rsidR="001468D6" w:rsidRPr="001468D6" w:rsidRDefault="001468D6" w:rsidP="001468D6">
      <w:pPr>
        <w:pStyle w:val="NoSpacing"/>
        <w:numPr>
          <w:ilvl w:val="0"/>
          <w:numId w:val="30"/>
        </w:numPr>
        <w:rPr>
          <w:lang w:val="mn-MN"/>
        </w:rPr>
      </w:pPr>
      <w:r w:rsidRPr="001468D6">
        <w:rPr>
          <w:b/>
          <w:bCs/>
          <w:lang w:val="mn-MN"/>
        </w:rPr>
        <w:t>Өргөжөх чадвар (Scalability):</w:t>
      </w:r>
      <w:r w:rsidRPr="001468D6">
        <w:rPr>
          <w:lang w:val="mn-MN"/>
        </w:rPr>
        <w:t xml:space="preserve"> Instagram, Pinterest, Disqus зэрэг дэлхийн хамгийн том сайтууд Django-г ашигладаг. Энэ нь ачаалал даах чадвар маш сайн гэдгийг баталж байгаа юм.</w:t>
      </w:r>
    </w:p>
    <w:p w14:paraId="27A33717" w14:textId="42244725" w:rsidR="001468D6" w:rsidRPr="001468D6" w:rsidRDefault="001468D6" w:rsidP="001468D6">
      <w:pPr>
        <w:pStyle w:val="NoSpacing"/>
        <w:rPr>
          <w:lang w:val="mn-MN"/>
        </w:rPr>
      </w:pPr>
    </w:p>
    <w:p w14:paraId="3B853164" w14:textId="5C7FC242" w:rsidR="001468D6" w:rsidRPr="001468D6" w:rsidRDefault="001468D6" w:rsidP="001468D6">
      <w:pPr>
        <w:pStyle w:val="NoSpacing"/>
        <w:rPr>
          <w:b/>
          <w:bCs/>
          <w:lang w:val="mn-MN"/>
        </w:rPr>
      </w:pPr>
      <w:r w:rsidRPr="001468D6">
        <w:rPr>
          <w:b/>
          <w:bCs/>
          <w:lang w:val="mn-MN"/>
        </w:rPr>
        <w:t>Үндсэн бүрэлдэхүүн хэсгүүд</w:t>
      </w:r>
    </w:p>
    <w:p w14:paraId="7FC4A077" w14:textId="77777777" w:rsidR="001468D6" w:rsidRPr="001468D6" w:rsidRDefault="001468D6" w:rsidP="001468D6">
      <w:pPr>
        <w:pStyle w:val="NoSpacing"/>
        <w:numPr>
          <w:ilvl w:val="0"/>
          <w:numId w:val="31"/>
        </w:numPr>
        <w:rPr>
          <w:lang w:val="mn-MN"/>
        </w:rPr>
      </w:pPr>
      <w:r w:rsidRPr="001468D6">
        <w:rPr>
          <w:b/>
          <w:bCs/>
          <w:lang w:val="mn-MN"/>
        </w:rPr>
        <w:t>URL Dispatcher:</w:t>
      </w:r>
      <w:r w:rsidRPr="001468D6">
        <w:rPr>
          <w:lang w:val="mn-MN"/>
        </w:rPr>
        <w:t xml:space="preserve"> Вэб сайтын хаягуудыг (URL) цэгцтэй удирдах хэсэг.</w:t>
      </w:r>
    </w:p>
    <w:p w14:paraId="354CFEF3" w14:textId="77777777" w:rsidR="001468D6" w:rsidRPr="001468D6" w:rsidRDefault="001468D6" w:rsidP="001468D6">
      <w:pPr>
        <w:pStyle w:val="NoSpacing"/>
        <w:numPr>
          <w:ilvl w:val="0"/>
          <w:numId w:val="31"/>
        </w:numPr>
        <w:rPr>
          <w:lang w:val="mn-MN"/>
        </w:rPr>
      </w:pPr>
      <w:r w:rsidRPr="001468D6">
        <w:rPr>
          <w:b/>
          <w:bCs/>
          <w:lang w:val="mn-MN"/>
        </w:rPr>
        <w:t>ORM (Object-Relational Mapper):</w:t>
      </w:r>
      <w:r w:rsidRPr="001468D6">
        <w:rPr>
          <w:lang w:val="mn-MN"/>
        </w:rPr>
        <w:t xml:space="preserve"> SQL бичих шаардлагагүйгээр Python код ашиглан өгөгдлийн сантай ажиллах боломж.</w:t>
      </w:r>
    </w:p>
    <w:p w14:paraId="65DD84B8" w14:textId="77777777" w:rsidR="001468D6" w:rsidRPr="001468D6" w:rsidRDefault="001468D6" w:rsidP="001468D6">
      <w:pPr>
        <w:pStyle w:val="NoSpacing"/>
        <w:numPr>
          <w:ilvl w:val="0"/>
          <w:numId w:val="31"/>
        </w:numPr>
        <w:rPr>
          <w:lang w:val="mn-MN"/>
        </w:rPr>
      </w:pPr>
      <w:r w:rsidRPr="001468D6">
        <w:rPr>
          <w:b/>
          <w:bCs/>
          <w:lang w:val="mn-MN"/>
        </w:rPr>
        <w:t>Migrations:</w:t>
      </w:r>
      <w:r w:rsidRPr="001468D6">
        <w:rPr>
          <w:lang w:val="mn-MN"/>
        </w:rPr>
        <w:t xml:space="preserve"> Өгөгдлийн сангийн бүтцэд орсон өөрчлөлтийг хялбархан удирдах систем.</w:t>
      </w:r>
    </w:p>
    <w:p w14:paraId="3051E6C1" w14:textId="182E615C" w:rsidR="001468D6" w:rsidRPr="00DF0459" w:rsidRDefault="001468D6" w:rsidP="00255088">
      <w:pPr>
        <w:pStyle w:val="NoSpacing"/>
        <w:rPr>
          <w:rStyle w:val="Emphasis"/>
          <w:i w:val="0"/>
          <w:iCs w:val="0"/>
          <w:lang w:val="mn-MN"/>
        </w:rPr>
      </w:pPr>
    </w:p>
    <w:p w14:paraId="68F6CC4C" w14:textId="77777777" w:rsidR="001468D6" w:rsidRPr="00DF0459" w:rsidRDefault="001468D6" w:rsidP="001468D6">
      <w:pPr>
        <w:pStyle w:val="NoSpacing"/>
        <w:jc w:val="left"/>
        <w:rPr>
          <w:lang w:val="mn-MN"/>
        </w:rPr>
      </w:pPr>
      <w:r w:rsidRPr="00DF0459">
        <w:rPr>
          <w:lang w:val="mn-MN"/>
        </w:rPr>
        <w:t>Давуу тал</w:t>
      </w:r>
      <w:r w:rsidRPr="00DF0459">
        <w:rPr>
          <w:lang w:val="mn-MN"/>
        </w:rPr>
        <w:t>:</w:t>
      </w:r>
    </w:p>
    <w:p w14:paraId="4E26D72C" w14:textId="77777777" w:rsidR="001468D6" w:rsidRPr="00DF0459" w:rsidRDefault="001468D6" w:rsidP="001468D6">
      <w:pPr>
        <w:pStyle w:val="NoSpacing"/>
        <w:jc w:val="left"/>
        <w:rPr>
          <w:lang w:val="mn-MN"/>
        </w:rPr>
      </w:pPr>
    </w:p>
    <w:p w14:paraId="2E9D7EF8" w14:textId="43198D20" w:rsidR="001468D6" w:rsidRPr="00DF0459" w:rsidRDefault="001468D6" w:rsidP="001468D6">
      <w:pPr>
        <w:pStyle w:val="NoSpacing"/>
        <w:numPr>
          <w:ilvl w:val="0"/>
          <w:numId w:val="33"/>
        </w:numPr>
        <w:jc w:val="left"/>
        <w:rPr>
          <w:rStyle w:val="Emphasis"/>
          <w:i w:val="0"/>
          <w:iCs w:val="0"/>
          <w:lang w:val="mn-MN"/>
        </w:rPr>
      </w:pPr>
      <w:r w:rsidRPr="00DF0459">
        <w:rPr>
          <w:lang w:val="mn-MN"/>
        </w:rPr>
        <w:t>Маш хурдан хөгжүүлэлт хийх боломжтой</w:t>
      </w:r>
    </w:p>
    <w:p w14:paraId="47008F96" w14:textId="29BBA0E2" w:rsidR="001468D6" w:rsidRPr="00DF0459" w:rsidRDefault="001468D6" w:rsidP="001468D6">
      <w:pPr>
        <w:pStyle w:val="NoSpacing"/>
        <w:numPr>
          <w:ilvl w:val="0"/>
          <w:numId w:val="32"/>
        </w:numPr>
        <w:rPr>
          <w:rStyle w:val="Emphasis"/>
          <w:i w:val="0"/>
          <w:iCs w:val="0"/>
          <w:lang w:val="mn-MN"/>
        </w:rPr>
      </w:pPr>
      <w:r w:rsidRPr="00DF0459">
        <w:rPr>
          <w:lang w:val="mn-MN"/>
        </w:rPr>
        <w:t>Маш сайн баримт бичиг (Documentation)</w:t>
      </w:r>
    </w:p>
    <w:p w14:paraId="1113C66A" w14:textId="7FC4E2D4" w:rsidR="001468D6" w:rsidRPr="00DF0459" w:rsidRDefault="001468D6" w:rsidP="001468D6">
      <w:pPr>
        <w:pStyle w:val="NoSpacing"/>
        <w:numPr>
          <w:ilvl w:val="0"/>
          <w:numId w:val="32"/>
        </w:numPr>
        <w:rPr>
          <w:rStyle w:val="Emphasis"/>
          <w:i w:val="0"/>
          <w:iCs w:val="0"/>
          <w:lang w:val="mn-MN"/>
        </w:rPr>
      </w:pPr>
      <w:r w:rsidRPr="00DF0459">
        <w:rPr>
          <w:lang w:val="mn-MN"/>
        </w:rPr>
        <w:t>Асар том community, бэлэн сангууд</w:t>
      </w:r>
    </w:p>
    <w:p w14:paraId="6EF12602" w14:textId="77777777" w:rsidR="001468D6" w:rsidRPr="00DF0459" w:rsidRDefault="001468D6" w:rsidP="00255088">
      <w:pPr>
        <w:pStyle w:val="NoSpacing"/>
        <w:rPr>
          <w:rStyle w:val="Emphasis"/>
          <w:i w:val="0"/>
          <w:iCs w:val="0"/>
          <w:lang w:val="mn-MN"/>
        </w:rPr>
      </w:pPr>
    </w:p>
    <w:p w14:paraId="74D2D1B5" w14:textId="77777777" w:rsidR="001468D6" w:rsidRPr="00DF0459" w:rsidRDefault="001468D6" w:rsidP="001468D6">
      <w:pPr>
        <w:pStyle w:val="NoSpacing"/>
        <w:jc w:val="left"/>
        <w:rPr>
          <w:lang w:val="mn-MN"/>
        </w:rPr>
      </w:pPr>
      <w:r w:rsidRPr="00DF0459">
        <w:rPr>
          <w:lang w:val="mn-MN"/>
        </w:rPr>
        <w:t>Сул тал</w:t>
      </w:r>
      <w:r w:rsidRPr="00DF0459">
        <w:rPr>
          <w:lang w:val="mn-MN"/>
        </w:rPr>
        <w:t>:</w:t>
      </w:r>
    </w:p>
    <w:p w14:paraId="65BAB954" w14:textId="0C0FEC7F" w:rsidR="001468D6" w:rsidRPr="00DF0459" w:rsidRDefault="001468D6" w:rsidP="001468D6">
      <w:pPr>
        <w:pStyle w:val="NoSpacing"/>
        <w:numPr>
          <w:ilvl w:val="0"/>
          <w:numId w:val="34"/>
        </w:numPr>
        <w:jc w:val="left"/>
        <w:rPr>
          <w:lang w:val="mn-MN"/>
        </w:rPr>
      </w:pPr>
      <w:r w:rsidRPr="00DF0459">
        <w:rPr>
          <w:lang w:val="mn-MN"/>
        </w:rPr>
        <w:t>Бага хэмжээний, жижиг апп-уудад "хүндэднэ"</w:t>
      </w:r>
    </w:p>
    <w:p w14:paraId="36D523AE" w14:textId="67937D87" w:rsidR="001468D6" w:rsidRPr="00DF0459" w:rsidRDefault="001468D6" w:rsidP="001468D6">
      <w:pPr>
        <w:pStyle w:val="NoSpacing"/>
        <w:numPr>
          <w:ilvl w:val="0"/>
          <w:numId w:val="34"/>
        </w:numPr>
        <w:jc w:val="left"/>
        <w:rPr>
          <w:rStyle w:val="Emphasis"/>
          <w:i w:val="0"/>
          <w:iCs w:val="0"/>
          <w:lang w:val="mn-MN"/>
        </w:rPr>
      </w:pPr>
      <w:r w:rsidRPr="00DF0459">
        <w:rPr>
          <w:lang w:val="mn-MN"/>
        </w:rPr>
        <w:t>Сурахад Flask зэрэг жижиг фреймворкуудаас хэцүү</w:t>
      </w:r>
    </w:p>
    <w:p w14:paraId="7D812AB3" w14:textId="0505F311" w:rsidR="001468D6" w:rsidRPr="00DF0459" w:rsidRDefault="001468D6" w:rsidP="001468D6">
      <w:pPr>
        <w:pStyle w:val="NoSpacing"/>
        <w:numPr>
          <w:ilvl w:val="0"/>
          <w:numId w:val="34"/>
        </w:numPr>
        <w:rPr>
          <w:rStyle w:val="Emphasis"/>
          <w:i w:val="0"/>
          <w:iCs w:val="0"/>
          <w:lang w:val="mn-MN"/>
        </w:rPr>
      </w:pPr>
      <w:r w:rsidRPr="00DF0459">
        <w:rPr>
          <w:lang w:val="mn-MN"/>
        </w:rPr>
        <w:t>Бүх зүйл нь Django-ийн тогтоосон дүрмээр явах ёстой</w:t>
      </w:r>
    </w:p>
    <w:p w14:paraId="1BA208E8" w14:textId="18E390B6" w:rsidR="001468D6" w:rsidRPr="00DF0459" w:rsidRDefault="001547BA" w:rsidP="00255088">
      <w:pPr>
        <w:pStyle w:val="NoSpacing"/>
        <w:rPr>
          <w:rStyle w:val="Emphasis"/>
          <w:i w:val="0"/>
          <w:iCs w:val="0"/>
          <w:lang w:val="mn-MN"/>
        </w:rPr>
      </w:pPr>
      <w:r w:rsidRPr="00DF0459">
        <w:rPr>
          <w:noProof/>
          <w:lang w:val="mn-MN"/>
        </w:rPr>
        <w:lastRenderedPageBreak/>
        <w:drawing>
          <wp:inline distT="0" distB="0" distL="0" distR="0" wp14:anchorId="3DD7EBBF" wp14:editId="767860D4">
            <wp:extent cx="1016000" cy="661129"/>
            <wp:effectExtent l="0" t="0" r="0" b="5715"/>
            <wp:docPr id="1810213809" name="Picture 7" descr="PostgreSQL Foreign Data Wrapp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ostgreSQL Foreign Data Wrappers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37970" cy="675425"/>
                    </a:xfrm>
                    <a:prstGeom prst="rect">
                      <a:avLst/>
                    </a:prstGeom>
                    <a:noFill/>
                    <a:ln>
                      <a:noFill/>
                    </a:ln>
                  </pic:spPr>
                </pic:pic>
              </a:graphicData>
            </a:graphic>
          </wp:inline>
        </w:drawing>
      </w:r>
    </w:p>
    <w:p w14:paraId="55DB517A" w14:textId="77777777" w:rsidR="001468D6" w:rsidRPr="00DF0459" w:rsidRDefault="001468D6" w:rsidP="00255088">
      <w:pPr>
        <w:pStyle w:val="NoSpacing"/>
        <w:rPr>
          <w:rStyle w:val="Emphasis"/>
          <w:i w:val="0"/>
          <w:iCs w:val="0"/>
          <w:lang w:val="mn-MN"/>
        </w:rPr>
      </w:pPr>
    </w:p>
    <w:p w14:paraId="48B56E23" w14:textId="181E459A" w:rsidR="001547BA" w:rsidRPr="001547BA" w:rsidRDefault="001547BA" w:rsidP="001547BA">
      <w:pPr>
        <w:pStyle w:val="NoSpacing"/>
        <w:rPr>
          <w:lang w:val="mn-MN"/>
        </w:rPr>
      </w:pPr>
      <w:r w:rsidRPr="00DF0459">
        <w:rPr>
          <w:b/>
          <w:bCs/>
          <w:lang w:val="mn-MN"/>
        </w:rPr>
        <w:t>3.</w:t>
      </w:r>
      <w:r w:rsidRPr="001547BA">
        <w:rPr>
          <w:b/>
          <w:bCs/>
          <w:lang w:val="mn-MN"/>
        </w:rPr>
        <w:t>PostgreSQL</w:t>
      </w:r>
      <w:r w:rsidRPr="001547BA">
        <w:rPr>
          <w:lang w:val="mn-MN"/>
        </w:rPr>
        <w:t xml:space="preserve"> (товчоор </w:t>
      </w:r>
      <w:r w:rsidRPr="001547BA">
        <w:rPr>
          <w:b/>
          <w:bCs/>
          <w:lang w:val="mn-MN"/>
        </w:rPr>
        <w:t>Postgres</w:t>
      </w:r>
      <w:r w:rsidRPr="001547BA">
        <w:rPr>
          <w:lang w:val="mn-MN"/>
        </w:rPr>
        <w:t>) бол дэлхийн хамгийн дэвшилтэт, нээлттэй эхийн (open-source) объект-хамааралт өгөгдлийн сангийн удирдлагын систем (</w:t>
      </w:r>
      <w:r w:rsidRPr="001547BA">
        <w:rPr>
          <w:b/>
          <w:bCs/>
          <w:lang w:val="mn-MN"/>
        </w:rPr>
        <w:t>ORDBMS</w:t>
      </w:r>
      <w:r w:rsidRPr="001547BA">
        <w:rPr>
          <w:lang w:val="mn-MN"/>
        </w:rPr>
        <w:t>) юм. Энэ нь өгөгдлийг маш найдвартай хадгалах, нарийн төвөгтэй хүсэлтүүдийг (queries) хурдан боловсруулах чадвараараа алдартай.</w:t>
      </w:r>
    </w:p>
    <w:p w14:paraId="734F1AEA" w14:textId="5128C62C" w:rsidR="001547BA" w:rsidRPr="001547BA" w:rsidRDefault="001547BA" w:rsidP="001547BA">
      <w:pPr>
        <w:pStyle w:val="NoSpacing"/>
        <w:rPr>
          <w:lang w:val="mn-MN"/>
        </w:rPr>
      </w:pPr>
    </w:p>
    <w:p w14:paraId="3CC879EB" w14:textId="2026B1EA" w:rsidR="001547BA" w:rsidRPr="001547BA" w:rsidRDefault="001547BA" w:rsidP="001547BA">
      <w:pPr>
        <w:pStyle w:val="NoSpacing"/>
        <w:rPr>
          <w:b/>
          <w:bCs/>
          <w:lang w:val="mn-MN"/>
        </w:rPr>
      </w:pPr>
      <w:r w:rsidRPr="001547BA">
        <w:rPr>
          <w:b/>
          <w:bCs/>
          <w:lang w:val="mn-MN"/>
        </w:rPr>
        <w:t xml:space="preserve"> Үндсэн онцлогууд</w:t>
      </w:r>
    </w:p>
    <w:p w14:paraId="71FA1066" w14:textId="77777777" w:rsidR="001547BA" w:rsidRPr="001547BA" w:rsidRDefault="001547BA" w:rsidP="001547BA">
      <w:pPr>
        <w:pStyle w:val="NoSpacing"/>
        <w:numPr>
          <w:ilvl w:val="0"/>
          <w:numId w:val="35"/>
        </w:numPr>
        <w:rPr>
          <w:lang w:val="mn-MN"/>
        </w:rPr>
      </w:pPr>
      <w:r w:rsidRPr="001547BA">
        <w:rPr>
          <w:b/>
          <w:bCs/>
          <w:lang w:val="mn-MN"/>
        </w:rPr>
        <w:t>ACID Compliance:</w:t>
      </w:r>
      <w:r w:rsidRPr="001547BA">
        <w:rPr>
          <w:lang w:val="mn-MN"/>
        </w:rPr>
        <w:t xml:space="preserve"> Өгөгдлийн сангийн гүйлгээ (transaction) бүрийг найдвартай, алдаагүй гүйцэтгэхийг баталгаажуулдаг. Энэ нь санхүүгийн болон чухал өгөгдөлтэй ажилладаг системүүдэд маш чухал.</w:t>
      </w:r>
    </w:p>
    <w:p w14:paraId="215405B4" w14:textId="77777777" w:rsidR="001547BA" w:rsidRPr="001547BA" w:rsidRDefault="001547BA" w:rsidP="001547BA">
      <w:pPr>
        <w:pStyle w:val="NoSpacing"/>
        <w:numPr>
          <w:ilvl w:val="0"/>
          <w:numId w:val="35"/>
        </w:numPr>
        <w:rPr>
          <w:lang w:val="mn-MN"/>
        </w:rPr>
      </w:pPr>
      <w:r w:rsidRPr="001547BA">
        <w:rPr>
          <w:b/>
          <w:bCs/>
          <w:lang w:val="mn-MN"/>
        </w:rPr>
        <w:t>SQL болон NoSQL-ийн хослол:</w:t>
      </w:r>
      <w:r w:rsidRPr="001547BA">
        <w:rPr>
          <w:lang w:val="mn-MN"/>
        </w:rPr>
        <w:t xml:space="preserve"> PostgreSQL нь уламжлалт хүснэгтэн өгөгдлөөс гадна </w:t>
      </w:r>
      <w:r w:rsidRPr="001547BA">
        <w:rPr>
          <w:b/>
          <w:bCs/>
          <w:lang w:val="mn-MN"/>
        </w:rPr>
        <w:t>JSON/JSONB</w:t>
      </w:r>
      <w:r w:rsidRPr="001547BA">
        <w:rPr>
          <w:lang w:val="mn-MN"/>
        </w:rPr>
        <w:t xml:space="preserve"> төрлийн өгөгдлийг дэмждэг. Энэ нь хамааралт (Relational) болон баримтат (Document) суурьтай өгөгдлийн сангуудын давуу талыг нэг дор агуулдаг гэсэн үг.</w:t>
      </w:r>
    </w:p>
    <w:p w14:paraId="2F6B8C8E" w14:textId="77777777" w:rsidR="001547BA" w:rsidRPr="001547BA" w:rsidRDefault="001547BA" w:rsidP="001547BA">
      <w:pPr>
        <w:pStyle w:val="NoSpacing"/>
        <w:numPr>
          <w:ilvl w:val="0"/>
          <w:numId w:val="35"/>
        </w:numPr>
        <w:rPr>
          <w:lang w:val="mn-MN"/>
        </w:rPr>
      </w:pPr>
      <w:r w:rsidRPr="001547BA">
        <w:rPr>
          <w:b/>
          <w:bCs/>
          <w:lang w:val="mn-MN"/>
        </w:rPr>
        <w:t>Өргөтгөх боломж (Extensibility):</w:t>
      </w:r>
      <w:r w:rsidRPr="001547BA">
        <w:rPr>
          <w:lang w:val="mn-MN"/>
        </w:rPr>
        <w:t xml:space="preserve"> Хэрэглэгч өөрөө шинэ өгөгдлийн төрөл, функц, програмчлалын хэлний дэмжлэгийг (Жишээ нь: PostGIS - газар зүйн байршлын өгөгдөлд зориулсан) нэмэх боломжтой.</w:t>
      </w:r>
    </w:p>
    <w:p w14:paraId="4BFBE5F9" w14:textId="77777777" w:rsidR="001547BA" w:rsidRPr="001547BA" w:rsidRDefault="001547BA" w:rsidP="001547BA">
      <w:pPr>
        <w:pStyle w:val="NoSpacing"/>
        <w:numPr>
          <w:ilvl w:val="0"/>
          <w:numId w:val="35"/>
        </w:numPr>
        <w:rPr>
          <w:lang w:val="mn-MN"/>
        </w:rPr>
      </w:pPr>
      <w:r w:rsidRPr="001547BA">
        <w:rPr>
          <w:b/>
          <w:bCs/>
          <w:lang w:val="mn-MN"/>
        </w:rPr>
        <w:t>Concurrency:</w:t>
      </w:r>
      <w:r w:rsidRPr="001547BA">
        <w:rPr>
          <w:lang w:val="mn-MN"/>
        </w:rPr>
        <w:t xml:space="preserve"> MVCC (Multi-Version Concurrency Control) технологийг ашигладаг тул олон хэрэглэгч нэгэн зэрэг өгөгдөл унших, бичихэд бие биедээ саад болдоггүй.</w:t>
      </w:r>
    </w:p>
    <w:p w14:paraId="19B258C0" w14:textId="727D6F6E" w:rsidR="001547BA" w:rsidRPr="001547BA" w:rsidRDefault="001547BA" w:rsidP="001547BA">
      <w:pPr>
        <w:pStyle w:val="NoSpacing"/>
        <w:rPr>
          <w:lang w:val="mn-MN"/>
        </w:rPr>
      </w:pPr>
    </w:p>
    <w:p w14:paraId="6A0388AD" w14:textId="709F93B7" w:rsidR="001547BA" w:rsidRPr="001547BA" w:rsidRDefault="001547BA" w:rsidP="001547BA">
      <w:pPr>
        <w:pStyle w:val="NoSpacing"/>
        <w:rPr>
          <w:b/>
          <w:bCs/>
          <w:lang w:val="mn-MN"/>
        </w:rPr>
      </w:pPr>
      <w:r w:rsidRPr="001547BA">
        <w:rPr>
          <w:b/>
          <w:bCs/>
          <w:lang w:val="mn-MN"/>
        </w:rPr>
        <w:t>Архитектур ба бүтэц</w:t>
      </w:r>
    </w:p>
    <w:p w14:paraId="249F4744" w14:textId="77777777" w:rsidR="001547BA" w:rsidRPr="001547BA" w:rsidRDefault="001547BA" w:rsidP="001547BA">
      <w:pPr>
        <w:pStyle w:val="NoSpacing"/>
        <w:rPr>
          <w:lang w:val="mn-MN"/>
        </w:rPr>
      </w:pPr>
      <w:r w:rsidRPr="001547BA">
        <w:rPr>
          <w:lang w:val="mn-MN"/>
        </w:rPr>
        <w:t>PostgreSQL нь "Client-Server" загвараар ажилладаг. Сервер талын процесс нь өгөгдлийн сангийн файлуудыг удирдаж, хэрэглэгчдээс ирэх хүсэлтийг хүлээн авдаг.</w:t>
      </w:r>
    </w:p>
    <w:p w14:paraId="0D7DBD32" w14:textId="77777777" w:rsidR="001547BA" w:rsidRPr="001547BA" w:rsidRDefault="001547BA" w:rsidP="001547BA">
      <w:pPr>
        <w:pStyle w:val="NoSpacing"/>
        <w:numPr>
          <w:ilvl w:val="0"/>
          <w:numId w:val="36"/>
        </w:numPr>
        <w:rPr>
          <w:lang w:val="mn-MN"/>
        </w:rPr>
      </w:pPr>
      <w:r w:rsidRPr="001547BA">
        <w:rPr>
          <w:b/>
          <w:bCs/>
          <w:lang w:val="mn-MN"/>
        </w:rPr>
        <w:t>Postmaster (Daemon):</w:t>
      </w:r>
      <w:r w:rsidRPr="001547BA">
        <w:rPr>
          <w:lang w:val="mn-MN"/>
        </w:rPr>
        <w:t xml:space="preserve"> Төв процесс бөгөөд холболтуудыг удирдаж, шинэ "Backend" процессуудыг үүсгэдэг.</w:t>
      </w:r>
    </w:p>
    <w:p w14:paraId="2BCFD133" w14:textId="77777777" w:rsidR="001547BA" w:rsidRPr="001547BA" w:rsidRDefault="001547BA" w:rsidP="001547BA">
      <w:pPr>
        <w:pStyle w:val="NoSpacing"/>
        <w:numPr>
          <w:ilvl w:val="0"/>
          <w:numId w:val="36"/>
        </w:numPr>
        <w:rPr>
          <w:lang w:val="mn-MN"/>
        </w:rPr>
      </w:pPr>
      <w:r w:rsidRPr="001547BA">
        <w:rPr>
          <w:b/>
          <w:bCs/>
          <w:lang w:val="mn-MN"/>
        </w:rPr>
        <w:t>Shared Memory:</w:t>
      </w:r>
      <w:r w:rsidRPr="001547BA">
        <w:rPr>
          <w:lang w:val="mn-MN"/>
        </w:rPr>
        <w:t xml:space="preserve"> Процессууд хоорондоо мэдээлэл солилцох, кэш (cache) хадгалах хэсэг.</w:t>
      </w:r>
    </w:p>
    <w:p w14:paraId="4ED9BDBE" w14:textId="7E9D9B84" w:rsidR="001468D6" w:rsidRPr="00DF0459" w:rsidRDefault="001547BA" w:rsidP="00255088">
      <w:pPr>
        <w:pStyle w:val="NoSpacing"/>
        <w:numPr>
          <w:ilvl w:val="0"/>
          <w:numId w:val="36"/>
        </w:numPr>
        <w:rPr>
          <w:rStyle w:val="Emphasis"/>
          <w:i w:val="0"/>
          <w:iCs w:val="0"/>
          <w:lang w:val="mn-MN"/>
        </w:rPr>
      </w:pPr>
      <w:r w:rsidRPr="001547BA">
        <w:rPr>
          <w:b/>
          <w:bCs/>
          <w:lang w:val="mn-MN"/>
        </w:rPr>
        <w:t>Storage:</w:t>
      </w:r>
      <w:r w:rsidRPr="001547BA">
        <w:rPr>
          <w:lang w:val="mn-MN"/>
        </w:rPr>
        <w:t xml:space="preserve"> Диск дээрх бодит өгөгдөл хадгалагдах хэсэг.</w:t>
      </w:r>
    </w:p>
    <w:p w14:paraId="1E4094D4" w14:textId="77777777" w:rsidR="001547BA" w:rsidRPr="00DF0459" w:rsidRDefault="001547BA" w:rsidP="001547BA">
      <w:pPr>
        <w:spacing w:line="240" w:lineRule="auto"/>
        <w:rPr>
          <w:lang w:val="mn-MN"/>
        </w:rPr>
      </w:pPr>
      <w:r w:rsidRPr="001547BA">
        <w:rPr>
          <w:b/>
          <w:bCs/>
          <w:lang w:val="mn-MN"/>
        </w:rPr>
        <w:t>Давуу тал</w:t>
      </w:r>
    </w:p>
    <w:p w14:paraId="47F4FDCB" w14:textId="16BC4E40" w:rsidR="001468D6" w:rsidRPr="00DF0459" w:rsidRDefault="001547BA" w:rsidP="001547BA">
      <w:pPr>
        <w:pStyle w:val="NoSpacing"/>
        <w:numPr>
          <w:ilvl w:val="0"/>
          <w:numId w:val="38"/>
        </w:numPr>
        <w:rPr>
          <w:rStyle w:val="Emphasis"/>
          <w:i w:val="0"/>
          <w:iCs w:val="0"/>
          <w:lang w:val="mn-MN"/>
        </w:rPr>
      </w:pPr>
      <w:r w:rsidRPr="00DF0459">
        <w:rPr>
          <w:b/>
          <w:bCs/>
          <w:lang w:val="mn-MN"/>
        </w:rPr>
        <w:t>Үнэ төлбөргүй:</w:t>
      </w:r>
      <w:r w:rsidRPr="00DF0459">
        <w:rPr>
          <w:lang w:val="mn-MN"/>
        </w:rPr>
        <w:t xml:space="preserve"> Нээлттэй эх учраас лицензийн төлбөр байхгүй.</w:t>
      </w:r>
    </w:p>
    <w:p w14:paraId="075CA0BF" w14:textId="7FD93D31" w:rsidR="001468D6" w:rsidRPr="00DF0459" w:rsidRDefault="001547BA" w:rsidP="001547BA">
      <w:pPr>
        <w:pStyle w:val="NoSpacing"/>
        <w:numPr>
          <w:ilvl w:val="0"/>
          <w:numId w:val="38"/>
        </w:numPr>
        <w:rPr>
          <w:rStyle w:val="Emphasis"/>
          <w:i w:val="0"/>
          <w:iCs w:val="0"/>
          <w:lang w:val="mn-MN"/>
        </w:rPr>
      </w:pPr>
      <w:r w:rsidRPr="00DF0459">
        <w:rPr>
          <w:b/>
          <w:bCs/>
          <w:lang w:val="mn-MN"/>
        </w:rPr>
        <w:t>Найдвартай:</w:t>
      </w:r>
      <w:r w:rsidRPr="00DF0459">
        <w:rPr>
          <w:lang w:val="mn-MN"/>
        </w:rPr>
        <w:t xml:space="preserve"> Өгөгдөл алдагдахаас маш сайн хамгаалагдсан.</w:t>
      </w:r>
    </w:p>
    <w:p w14:paraId="6D388CF9" w14:textId="7EF5635B" w:rsidR="0093219A" w:rsidRPr="00DF0459" w:rsidRDefault="001547BA" w:rsidP="00255088">
      <w:pPr>
        <w:pStyle w:val="NoSpacing"/>
        <w:numPr>
          <w:ilvl w:val="0"/>
          <w:numId w:val="38"/>
        </w:numPr>
        <w:rPr>
          <w:rStyle w:val="Emphasis"/>
          <w:i w:val="0"/>
          <w:iCs w:val="0"/>
          <w:lang w:val="mn-MN"/>
        </w:rPr>
      </w:pPr>
      <w:r w:rsidRPr="00DF0459">
        <w:rPr>
          <w:b/>
          <w:bCs/>
          <w:lang w:val="mn-MN"/>
        </w:rPr>
        <w:t>Community:</w:t>
      </w:r>
      <w:r w:rsidRPr="00DF0459">
        <w:rPr>
          <w:lang w:val="mn-MN"/>
        </w:rPr>
        <w:t xml:space="preserve"> Асар том хөгжүүлэгчдийн хүрээлэлтэй.</w:t>
      </w:r>
    </w:p>
    <w:p w14:paraId="6596E92D" w14:textId="1A3545C5" w:rsidR="0093219A" w:rsidRPr="00DF0459" w:rsidRDefault="0093219A" w:rsidP="00255088">
      <w:pPr>
        <w:pStyle w:val="NoSpacing"/>
        <w:rPr>
          <w:rStyle w:val="Emphasis"/>
          <w:i w:val="0"/>
          <w:iCs w:val="0"/>
          <w:lang w:val="mn-MN"/>
        </w:rPr>
      </w:pPr>
    </w:p>
    <w:p w14:paraId="61662807" w14:textId="2050C86C" w:rsidR="0093219A" w:rsidRPr="00DF0459" w:rsidRDefault="001547BA" w:rsidP="00255088">
      <w:pPr>
        <w:pStyle w:val="NoSpacing"/>
        <w:rPr>
          <w:lang w:val="mn-MN"/>
        </w:rPr>
      </w:pPr>
      <w:r w:rsidRPr="00DF0459">
        <w:rPr>
          <w:lang w:val="mn-MN"/>
        </w:rPr>
        <w:t>Сул тал</w:t>
      </w:r>
      <w:r w:rsidRPr="00DF0459">
        <w:rPr>
          <w:lang w:val="mn-MN"/>
        </w:rPr>
        <w:t>:</w:t>
      </w:r>
    </w:p>
    <w:p w14:paraId="7C77950F" w14:textId="704752E5" w:rsidR="001547BA" w:rsidRPr="00DF0459" w:rsidRDefault="001547BA" w:rsidP="001547BA">
      <w:pPr>
        <w:pStyle w:val="NoSpacing"/>
        <w:numPr>
          <w:ilvl w:val="0"/>
          <w:numId w:val="37"/>
        </w:numPr>
        <w:rPr>
          <w:rStyle w:val="Emphasis"/>
          <w:i w:val="0"/>
          <w:iCs w:val="0"/>
          <w:lang w:val="mn-MN"/>
        </w:rPr>
      </w:pPr>
      <w:r w:rsidRPr="00DF0459">
        <w:rPr>
          <w:b/>
          <w:bCs/>
          <w:lang w:val="mn-MN"/>
        </w:rPr>
        <w:t>Тохиргоо:</w:t>
      </w:r>
      <w:r w:rsidRPr="00DF0459">
        <w:rPr>
          <w:lang w:val="mn-MN"/>
        </w:rPr>
        <w:t xml:space="preserve"> MySQL-ээс илүү нарийн төвөгтэй тохиргоо шаардаж магадгүй.</w:t>
      </w:r>
    </w:p>
    <w:p w14:paraId="3C23561C" w14:textId="2832C7CE" w:rsidR="0093219A" w:rsidRPr="00DF0459" w:rsidRDefault="001547BA" w:rsidP="001547BA">
      <w:pPr>
        <w:pStyle w:val="NoSpacing"/>
        <w:numPr>
          <w:ilvl w:val="0"/>
          <w:numId w:val="37"/>
        </w:numPr>
        <w:rPr>
          <w:rStyle w:val="Emphasis"/>
          <w:i w:val="0"/>
          <w:iCs w:val="0"/>
          <w:lang w:val="mn-MN"/>
        </w:rPr>
      </w:pPr>
      <w:r w:rsidRPr="00DF0459">
        <w:rPr>
          <w:b/>
          <w:bCs/>
          <w:lang w:val="mn-MN"/>
        </w:rPr>
        <w:t>Хурд:</w:t>
      </w:r>
      <w:r w:rsidRPr="00DF0459">
        <w:rPr>
          <w:lang w:val="mn-MN"/>
        </w:rPr>
        <w:t xml:space="preserve"> Зөвхөн унших үйлдэл давамгайлсан энгийн апп-уудад MySQL-ээс ялимгүй удаан байж болно.</w:t>
      </w:r>
    </w:p>
    <w:p w14:paraId="7062C556" w14:textId="4874D85F" w:rsidR="0093219A" w:rsidRPr="00DF0459" w:rsidRDefault="001547BA" w:rsidP="001547BA">
      <w:pPr>
        <w:pStyle w:val="NoSpacing"/>
        <w:numPr>
          <w:ilvl w:val="0"/>
          <w:numId w:val="37"/>
        </w:numPr>
        <w:rPr>
          <w:lang w:val="mn-MN"/>
        </w:rPr>
      </w:pPr>
      <w:r w:rsidRPr="00DF0459">
        <w:rPr>
          <w:b/>
          <w:bCs/>
          <w:lang w:val="mn-MN"/>
        </w:rPr>
        <w:t>Санах ой:</w:t>
      </w:r>
      <w:r w:rsidRPr="00DF0459">
        <w:rPr>
          <w:lang w:val="mn-MN"/>
        </w:rPr>
        <w:t xml:space="preserve"> Олон холболт үүсэхэд RAM их зарцуулах талтай</w:t>
      </w:r>
    </w:p>
    <w:p w14:paraId="011F8FC6" w14:textId="77777777" w:rsidR="001547BA" w:rsidRPr="001547BA" w:rsidRDefault="001547BA" w:rsidP="001547BA">
      <w:pPr>
        <w:pStyle w:val="NoSpacing"/>
        <w:rPr>
          <w:b/>
          <w:bCs/>
          <w:lang w:val="mn-MN"/>
        </w:rPr>
      </w:pPr>
      <w:r w:rsidRPr="001547BA">
        <w:rPr>
          <w:b/>
          <w:bCs/>
          <w:lang w:val="mn-MN"/>
        </w:rPr>
        <w:t>Хэзээ PostgreSQL-ийг сонгох вэ?</w:t>
      </w:r>
    </w:p>
    <w:p w14:paraId="32DB5375" w14:textId="77777777" w:rsidR="001547BA" w:rsidRPr="001547BA" w:rsidRDefault="001547BA" w:rsidP="001547BA">
      <w:pPr>
        <w:pStyle w:val="NoSpacing"/>
        <w:numPr>
          <w:ilvl w:val="0"/>
          <w:numId w:val="39"/>
        </w:numPr>
        <w:rPr>
          <w:lang w:val="mn-MN"/>
        </w:rPr>
      </w:pPr>
      <w:r w:rsidRPr="001547BA">
        <w:rPr>
          <w:b/>
          <w:bCs/>
          <w:lang w:val="mn-MN"/>
        </w:rPr>
        <w:t>Төвөгтэй өгөгдлийн бүтэц:</w:t>
      </w:r>
      <w:r w:rsidRPr="001547BA">
        <w:rPr>
          <w:lang w:val="mn-MN"/>
        </w:rPr>
        <w:t xml:space="preserve"> Хэрэв таны аппликейшн олон хүснэгтийн хооронд нарийн холбоос (Join) шаарддаг бол.</w:t>
      </w:r>
    </w:p>
    <w:p w14:paraId="231D6FA5" w14:textId="77777777" w:rsidR="001547BA" w:rsidRPr="001547BA" w:rsidRDefault="001547BA" w:rsidP="001547BA">
      <w:pPr>
        <w:pStyle w:val="NoSpacing"/>
        <w:numPr>
          <w:ilvl w:val="0"/>
          <w:numId w:val="39"/>
        </w:numPr>
        <w:rPr>
          <w:lang w:val="mn-MN"/>
        </w:rPr>
      </w:pPr>
      <w:r w:rsidRPr="001547BA">
        <w:rPr>
          <w:b/>
          <w:bCs/>
          <w:lang w:val="mn-MN"/>
        </w:rPr>
        <w:t>Data Integrity:</w:t>
      </w:r>
      <w:r w:rsidRPr="001547BA">
        <w:rPr>
          <w:lang w:val="mn-MN"/>
        </w:rPr>
        <w:t xml:space="preserve"> Өгөгдлийн үнэн зөв байдал нэгдүгээрт тавигдах үед.</w:t>
      </w:r>
    </w:p>
    <w:p w14:paraId="3B50DE80" w14:textId="77777777" w:rsidR="001547BA" w:rsidRPr="001547BA" w:rsidRDefault="001547BA" w:rsidP="001547BA">
      <w:pPr>
        <w:pStyle w:val="NoSpacing"/>
        <w:numPr>
          <w:ilvl w:val="0"/>
          <w:numId w:val="39"/>
        </w:numPr>
        <w:rPr>
          <w:lang w:val="mn-MN"/>
        </w:rPr>
      </w:pPr>
      <w:r w:rsidRPr="001547BA">
        <w:rPr>
          <w:b/>
          <w:bCs/>
          <w:lang w:val="mn-MN"/>
        </w:rPr>
        <w:t>Geospatial өгөгдөл:</w:t>
      </w:r>
      <w:r w:rsidRPr="001547BA">
        <w:rPr>
          <w:lang w:val="mn-MN"/>
        </w:rPr>
        <w:t xml:space="preserve"> Газрын зураг, байршилтай холбоотой төсөл дээр </w:t>
      </w:r>
      <w:r w:rsidRPr="001547BA">
        <w:rPr>
          <w:b/>
          <w:bCs/>
          <w:lang w:val="mn-MN"/>
        </w:rPr>
        <w:t>PostGIS</w:t>
      </w:r>
      <w:r w:rsidRPr="001547BA">
        <w:rPr>
          <w:lang w:val="mn-MN"/>
        </w:rPr>
        <w:t xml:space="preserve"> өргөтгөлийг ашиглах үед.</w:t>
      </w:r>
    </w:p>
    <w:p w14:paraId="2874B69F" w14:textId="77777777" w:rsidR="001547BA" w:rsidRPr="001547BA" w:rsidRDefault="001547BA" w:rsidP="001547BA">
      <w:pPr>
        <w:pStyle w:val="NoSpacing"/>
        <w:numPr>
          <w:ilvl w:val="0"/>
          <w:numId w:val="39"/>
        </w:numPr>
        <w:rPr>
          <w:lang w:val="mn-MN"/>
        </w:rPr>
      </w:pPr>
      <w:r w:rsidRPr="001547BA">
        <w:rPr>
          <w:b/>
          <w:bCs/>
          <w:lang w:val="mn-MN"/>
        </w:rPr>
        <w:t>Django болон Python:</w:t>
      </w:r>
      <w:r w:rsidRPr="001547BA">
        <w:rPr>
          <w:lang w:val="mn-MN"/>
        </w:rPr>
        <w:t xml:space="preserve"> Django фреймворк нь PostgreSQL-тэй хамгийн сайн зохицож ажилладаг гэж үздэг.</w:t>
      </w:r>
    </w:p>
    <w:p w14:paraId="6C4FD312" w14:textId="77777777" w:rsidR="001547BA" w:rsidRPr="00DF0459" w:rsidRDefault="001547BA" w:rsidP="001547BA">
      <w:pPr>
        <w:pStyle w:val="NoSpacing"/>
        <w:ind w:left="360"/>
        <w:rPr>
          <w:b/>
          <w:bCs/>
          <w:lang w:val="mn-MN"/>
        </w:rPr>
      </w:pPr>
      <w:r w:rsidRPr="00DF0459">
        <w:rPr>
          <w:noProof/>
          <w:lang w:val="mn-MN"/>
        </w:rPr>
        <w:lastRenderedPageBreak/>
        <w:drawing>
          <wp:inline distT="0" distB="0" distL="0" distR="0" wp14:anchorId="3B3268E6" wp14:editId="0DD3206F">
            <wp:extent cx="2057400" cy="873799"/>
            <wp:effectExtent l="0" t="0" r="0" b="2540"/>
            <wp:docPr id="1596073040" name="Picture 8" descr="Why we Invested in Neon - M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Why we Invested in Neon - M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66409" cy="877625"/>
                    </a:xfrm>
                    <a:prstGeom prst="rect">
                      <a:avLst/>
                    </a:prstGeom>
                    <a:noFill/>
                    <a:ln>
                      <a:noFill/>
                    </a:ln>
                  </pic:spPr>
                </pic:pic>
              </a:graphicData>
            </a:graphic>
          </wp:inline>
        </w:drawing>
      </w:r>
    </w:p>
    <w:p w14:paraId="4E6C5B0B" w14:textId="0DB9D21D" w:rsidR="001547BA" w:rsidRPr="00DF0459" w:rsidRDefault="001547BA" w:rsidP="001547BA">
      <w:pPr>
        <w:pStyle w:val="NoSpacing"/>
        <w:ind w:left="360"/>
        <w:rPr>
          <w:lang w:val="mn-MN"/>
        </w:rPr>
      </w:pPr>
      <w:r w:rsidRPr="00DF0459">
        <w:rPr>
          <w:b/>
          <w:bCs/>
          <w:lang w:val="mn-MN"/>
        </w:rPr>
        <w:t>4.</w:t>
      </w:r>
      <w:r w:rsidRPr="00DF0459">
        <w:rPr>
          <w:b/>
          <w:bCs/>
          <w:lang w:val="mn-MN"/>
        </w:rPr>
        <w:t>Neon</w:t>
      </w:r>
      <w:r w:rsidRPr="00DF0459">
        <w:rPr>
          <w:lang w:val="mn-MN"/>
        </w:rPr>
        <w:t xml:space="preserve"> (neondb) нь орчин үеийн вэб хөгжүүлэлт, тэр дундаа </w:t>
      </w:r>
      <w:r w:rsidRPr="00DF0459">
        <w:rPr>
          <w:b/>
          <w:bCs/>
          <w:lang w:val="mn-MN"/>
        </w:rPr>
        <w:t>Serverless</w:t>
      </w:r>
      <w:r w:rsidRPr="00DF0459">
        <w:rPr>
          <w:lang w:val="mn-MN"/>
        </w:rPr>
        <w:t xml:space="preserve"> архитектурт зориулсан, PostgreSQL дээр суурилсан нээлттэй эхийн (open-source) өгөгдлийн сан юм.</w:t>
      </w:r>
    </w:p>
    <w:p w14:paraId="2DED9415" w14:textId="77777777" w:rsidR="001547BA" w:rsidRPr="001547BA" w:rsidRDefault="001547BA" w:rsidP="001547BA">
      <w:pPr>
        <w:pStyle w:val="NoSpacing"/>
        <w:ind w:left="360"/>
        <w:rPr>
          <w:lang w:val="mn-MN"/>
        </w:rPr>
      </w:pPr>
      <w:r w:rsidRPr="001547BA">
        <w:rPr>
          <w:lang w:val="mn-MN"/>
        </w:rPr>
        <w:t>Үүнийг энгийнээр хэлбэл: PostgreSQL-ийг "Cloud-native" буюу үүлэн технологийн давуу талуудыг ашиглаж болохоор шинэчлэн зохион байгуулсан хувилбар гэж ойлгож болно.</w:t>
      </w:r>
    </w:p>
    <w:p w14:paraId="0E56B05D" w14:textId="2CBE4CDF" w:rsidR="001547BA" w:rsidRPr="001547BA" w:rsidRDefault="001547BA" w:rsidP="001547BA">
      <w:pPr>
        <w:pStyle w:val="NoSpacing"/>
        <w:ind w:left="360"/>
        <w:rPr>
          <w:lang w:val="mn-MN"/>
        </w:rPr>
      </w:pPr>
    </w:p>
    <w:p w14:paraId="2EB8A53F" w14:textId="2A74D592" w:rsidR="001547BA" w:rsidRPr="001547BA" w:rsidRDefault="001547BA" w:rsidP="001547BA">
      <w:pPr>
        <w:pStyle w:val="NoSpacing"/>
        <w:rPr>
          <w:b/>
          <w:bCs/>
          <w:lang w:val="mn-MN"/>
        </w:rPr>
      </w:pPr>
      <w:r w:rsidRPr="001547BA">
        <w:rPr>
          <w:b/>
          <w:bCs/>
          <w:lang w:val="mn-MN"/>
        </w:rPr>
        <w:t>Neon-ийн гол онцлогууд</w:t>
      </w:r>
    </w:p>
    <w:p w14:paraId="7CA823F8" w14:textId="77777777" w:rsidR="001547BA" w:rsidRPr="001547BA" w:rsidRDefault="001547BA" w:rsidP="001547BA">
      <w:pPr>
        <w:pStyle w:val="NoSpacing"/>
        <w:numPr>
          <w:ilvl w:val="0"/>
          <w:numId w:val="40"/>
        </w:numPr>
        <w:rPr>
          <w:lang w:val="mn-MN"/>
        </w:rPr>
      </w:pPr>
      <w:r w:rsidRPr="001547BA">
        <w:rPr>
          <w:b/>
          <w:bCs/>
          <w:lang w:val="mn-MN"/>
        </w:rPr>
        <w:t>Separation of Storage and Compute:</w:t>
      </w:r>
      <w:r w:rsidRPr="001547BA">
        <w:rPr>
          <w:lang w:val="mn-MN"/>
        </w:rPr>
        <w:t xml:space="preserve"> Neon нь өгөгдөл хадгалах хэсэг (Storage) болон тооцоолол хийх хэсгийг (Compute) тусгаарласан. Ингэснээр ачаалал ихсэх үед зөвхөн тооцоолох хүчин чадлыг нь нэмж, ачаалал багасвал буцаагаад багасгах боломжтой.</w:t>
      </w:r>
    </w:p>
    <w:p w14:paraId="5978E93D" w14:textId="77777777" w:rsidR="001547BA" w:rsidRPr="001547BA" w:rsidRDefault="001547BA" w:rsidP="001547BA">
      <w:pPr>
        <w:pStyle w:val="NoSpacing"/>
        <w:numPr>
          <w:ilvl w:val="0"/>
          <w:numId w:val="40"/>
        </w:numPr>
        <w:rPr>
          <w:lang w:val="mn-MN"/>
        </w:rPr>
      </w:pPr>
      <w:r w:rsidRPr="001547BA">
        <w:rPr>
          <w:b/>
          <w:bCs/>
          <w:lang w:val="mn-MN"/>
        </w:rPr>
        <w:t>Serverless (Auto-scaling):</w:t>
      </w:r>
      <w:r w:rsidRPr="001547BA">
        <w:rPr>
          <w:lang w:val="mn-MN"/>
        </w:rPr>
        <w:t xml:space="preserve"> Хэрэв таны апп-д хэн ч хандахгүй байвал Neon "унтаж" (0 compute), зардал гаргахгүй. Хэрэглэгч хандах үед секундын дотор "сэрж" ажиллаж эхэлнэ.</w:t>
      </w:r>
    </w:p>
    <w:p w14:paraId="0E98A4A7" w14:textId="77777777" w:rsidR="001547BA" w:rsidRPr="001547BA" w:rsidRDefault="001547BA" w:rsidP="001547BA">
      <w:pPr>
        <w:pStyle w:val="NoSpacing"/>
        <w:numPr>
          <w:ilvl w:val="0"/>
          <w:numId w:val="40"/>
        </w:numPr>
        <w:rPr>
          <w:lang w:val="mn-MN"/>
        </w:rPr>
      </w:pPr>
      <w:r w:rsidRPr="001547BA">
        <w:rPr>
          <w:b/>
          <w:bCs/>
          <w:lang w:val="mn-MN"/>
        </w:rPr>
        <w:t>Database Branching:</w:t>
      </w:r>
      <w:r w:rsidRPr="001547BA">
        <w:rPr>
          <w:lang w:val="mn-MN"/>
        </w:rPr>
        <w:t xml:space="preserve"> Энэ бол хамгийн том давуу тал. Та яг л </w:t>
      </w:r>
      <w:r w:rsidRPr="001547BA">
        <w:rPr>
          <w:b/>
          <w:bCs/>
          <w:lang w:val="mn-MN"/>
        </w:rPr>
        <w:t>Git</w:t>
      </w:r>
      <w:r w:rsidRPr="001547BA">
        <w:rPr>
          <w:lang w:val="mn-MN"/>
        </w:rPr>
        <w:t xml:space="preserve"> шиг өгөгдлийн сангаа салбарлуулж (Branch) болно. Жишээ нь, үндсэн өгөгдлийн сангаасаа (Main) хуулбар авч, тест хийх салбар (Dev) үүсгээд, тэндээ юу ч хийсэн үндсэн өгөгдөлд нөлөөлөхгүй.</w:t>
      </w:r>
    </w:p>
    <w:p w14:paraId="10F145D4" w14:textId="77777777" w:rsidR="001547BA" w:rsidRPr="001547BA" w:rsidRDefault="001547BA" w:rsidP="001547BA">
      <w:pPr>
        <w:pStyle w:val="NoSpacing"/>
        <w:numPr>
          <w:ilvl w:val="0"/>
          <w:numId w:val="40"/>
        </w:numPr>
        <w:rPr>
          <w:lang w:val="mn-MN"/>
        </w:rPr>
      </w:pPr>
      <w:r w:rsidRPr="001547BA">
        <w:rPr>
          <w:b/>
          <w:bCs/>
          <w:lang w:val="mn-MN"/>
        </w:rPr>
        <w:t>Instant Point-in-Time Recovery:</w:t>
      </w:r>
      <w:r w:rsidRPr="001547BA">
        <w:rPr>
          <w:lang w:val="mn-MN"/>
        </w:rPr>
        <w:t xml:space="preserve"> Өгөгдлийн санг ямар ч цаг хугацааны агшин руу шууд буцаах боломжтой.</w:t>
      </w:r>
    </w:p>
    <w:p w14:paraId="1310A179" w14:textId="584DF6F4" w:rsidR="001547BA" w:rsidRPr="001547BA" w:rsidRDefault="001547BA" w:rsidP="001547BA">
      <w:pPr>
        <w:pStyle w:val="NoSpacing"/>
        <w:ind w:left="360"/>
        <w:rPr>
          <w:lang w:val="mn-MN"/>
        </w:rPr>
      </w:pPr>
    </w:p>
    <w:p w14:paraId="000F4F11" w14:textId="1D8D1922" w:rsidR="001547BA" w:rsidRPr="001547BA" w:rsidRDefault="001547BA" w:rsidP="001547BA">
      <w:pPr>
        <w:pStyle w:val="NoSpacing"/>
        <w:rPr>
          <w:b/>
          <w:bCs/>
          <w:lang w:val="mn-MN"/>
        </w:rPr>
      </w:pPr>
      <w:r w:rsidRPr="001547BA">
        <w:rPr>
          <w:b/>
          <w:bCs/>
          <w:lang w:val="mn-MN"/>
        </w:rPr>
        <w:t>Архитектур</w:t>
      </w:r>
    </w:p>
    <w:p w14:paraId="6658E3D0" w14:textId="77777777" w:rsidR="001547BA" w:rsidRPr="001547BA" w:rsidRDefault="001547BA" w:rsidP="001547BA">
      <w:pPr>
        <w:pStyle w:val="NoSpacing"/>
        <w:ind w:left="360"/>
        <w:rPr>
          <w:lang w:val="mn-MN"/>
        </w:rPr>
      </w:pPr>
      <w:r w:rsidRPr="001547BA">
        <w:rPr>
          <w:lang w:val="mn-MN"/>
        </w:rPr>
        <w:t xml:space="preserve">Neon нь PostgreSQL-ийн дотоод бүтцийг өөрчилж, хадгалах хэсгийг нь </w:t>
      </w:r>
      <w:r w:rsidRPr="001547BA">
        <w:rPr>
          <w:b/>
          <w:bCs/>
          <w:lang w:val="mn-MN"/>
        </w:rPr>
        <w:t>Cloud Object Storage (S3)</w:t>
      </w:r>
      <w:r w:rsidRPr="001547BA">
        <w:rPr>
          <w:lang w:val="mn-MN"/>
        </w:rPr>
        <w:t xml:space="preserve"> дээр байршуулдаг.</w:t>
      </w:r>
    </w:p>
    <w:p w14:paraId="7B289BF2" w14:textId="77777777" w:rsidR="001547BA" w:rsidRPr="001547BA" w:rsidRDefault="001547BA" w:rsidP="001547BA">
      <w:pPr>
        <w:pStyle w:val="NoSpacing"/>
        <w:numPr>
          <w:ilvl w:val="0"/>
          <w:numId w:val="41"/>
        </w:numPr>
        <w:rPr>
          <w:lang w:val="mn-MN"/>
        </w:rPr>
      </w:pPr>
      <w:r w:rsidRPr="001547BA">
        <w:rPr>
          <w:b/>
          <w:bCs/>
          <w:lang w:val="mn-MN"/>
        </w:rPr>
        <w:t>Proxy:</w:t>
      </w:r>
      <w:r w:rsidRPr="001547BA">
        <w:rPr>
          <w:lang w:val="mn-MN"/>
        </w:rPr>
        <w:t xml:space="preserve"> Хэрэглэгчийн холболтыг хүлээн авч, зохих тооцоолох нэгж рүү чиглүүлнэ.</w:t>
      </w:r>
    </w:p>
    <w:p w14:paraId="5FF38447" w14:textId="77777777" w:rsidR="001547BA" w:rsidRPr="001547BA" w:rsidRDefault="001547BA" w:rsidP="001547BA">
      <w:pPr>
        <w:pStyle w:val="NoSpacing"/>
        <w:numPr>
          <w:ilvl w:val="0"/>
          <w:numId w:val="41"/>
        </w:numPr>
        <w:rPr>
          <w:lang w:val="mn-MN"/>
        </w:rPr>
      </w:pPr>
      <w:r w:rsidRPr="001547BA">
        <w:rPr>
          <w:b/>
          <w:bCs/>
          <w:lang w:val="mn-MN"/>
        </w:rPr>
        <w:t>Pageserver:</w:t>
      </w:r>
      <w:r w:rsidRPr="001547BA">
        <w:rPr>
          <w:lang w:val="mn-MN"/>
        </w:rPr>
        <w:t xml:space="preserve"> Өгөгдлийн хуудсуудыг кэшлэх болон удирдах үүрэгтэй.</w:t>
      </w:r>
    </w:p>
    <w:p w14:paraId="1C269141" w14:textId="77777777" w:rsidR="001547BA" w:rsidRPr="001547BA" w:rsidRDefault="001547BA" w:rsidP="001547BA">
      <w:pPr>
        <w:pStyle w:val="NoSpacing"/>
        <w:numPr>
          <w:ilvl w:val="0"/>
          <w:numId w:val="41"/>
        </w:numPr>
        <w:rPr>
          <w:lang w:val="mn-MN"/>
        </w:rPr>
      </w:pPr>
      <w:r w:rsidRPr="001547BA">
        <w:rPr>
          <w:b/>
          <w:bCs/>
          <w:lang w:val="mn-MN"/>
        </w:rPr>
        <w:t>Safekeepers:</w:t>
      </w:r>
      <w:r w:rsidRPr="001547BA">
        <w:rPr>
          <w:lang w:val="mn-MN"/>
        </w:rPr>
        <w:t xml:space="preserve"> Өгөгдөл бичигдэх үед аюулгүй байдлыг хангаж, баталгаажуулна.</w:t>
      </w:r>
    </w:p>
    <w:p w14:paraId="3EFF0FBA" w14:textId="7374B5CB" w:rsidR="001547BA" w:rsidRPr="00DF0459" w:rsidRDefault="001547BA" w:rsidP="001547BA">
      <w:pPr>
        <w:pStyle w:val="NoSpacing"/>
        <w:rPr>
          <w:lang w:val="mn-MN"/>
        </w:rPr>
      </w:pPr>
      <w:r w:rsidRPr="00DF0459">
        <w:rPr>
          <w:lang w:val="mn-MN"/>
        </w:rPr>
        <w:t>Давуу тал</w:t>
      </w:r>
      <w:r w:rsidRPr="00DF0459">
        <w:rPr>
          <w:lang w:val="mn-MN"/>
        </w:rPr>
        <w:t>:</w:t>
      </w:r>
    </w:p>
    <w:p w14:paraId="451C8F0B" w14:textId="5778649D" w:rsidR="001547BA" w:rsidRPr="00DF0459" w:rsidRDefault="001547BA" w:rsidP="001547BA">
      <w:pPr>
        <w:pStyle w:val="NoSpacing"/>
        <w:numPr>
          <w:ilvl w:val="0"/>
          <w:numId w:val="43"/>
        </w:numPr>
        <w:rPr>
          <w:rStyle w:val="Emphasis"/>
          <w:i w:val="0"/>
          <w:iCs w:val="0"/>
          <w:lang w:val="mn-MN"/>
        </w:rPr>
      </w:pPr>
      <w:r w:rsidRPr="00DF0459">
        <w:rPr>
          <w:b/>
          <w:bCs/>
          <w:lang w:val="mn-MN"/>
        </w:rPr>
        <w:t>Хэмнэлттэй:</w:t>
      </w:r>
      <w:r w:rsidRPr="00DF0459">
        <w:rPr>
          <w:lang w:val="mn-MN"/>
        </w:rPr>
        <w:t xml:space="preserve"> Зөвхөн ашигласан хугацаа болон нөөцөөрөө төлбөр төлнө.</w:t>
      </w:r>
    </w:p>
    <w:p w14:paraId="6E1877E3" w14:textId="237D0DDD" w:rsidR="0093219A" w:rsidRPr="00DF0459" w:rsidRDefault="001547BA" w:rsidP="001547BA">
      <w:pPr>
        <w:pStyle w:val="NoSpacing"/>
        <w:numPr>
          <w:ilvl w:val="0"/>
          <w:numId w:val="43"/>
        </w:numPr>
        <w:rPr>
          <w:rStyle w:val="Emphasis"/>
          <w:i w:val="0"/>
          <w:iCs w:val="0"/>
          <w:lang w:val="mn-MN"/>
        </w:rPr>
      </w:pPr>
      <w:r w:rsidRPr="00DF0459">
        <w:rPr>
          <w:b/>
          <w:bCs/>
          <w:lang w:val="mn-MN"/>
        </w:rPr>
        <w:t>Хөгжүүлэлтэд ээлтэй:</w:t>
      </w:r>
      <w:r w:rsidRPr="00DF0459">
        <w:rPr>
          <w:lang w:val="mn-MN"/>
        </w:rPr>
        <w:t xml:space="preserve"> Branching функц нь тест хийхэд маш хялбар.</w:t>
      </w:r>
    </w:p>
    <w:p w14:paraId="7F512519" w14:textId="7991A60A" w:rsidR="0093219A" w:rsidRPr="00DF0459" w:rsidRDefault="001547BA" w:rsidP="001547BA">
      <w:pPr>
        <w:pStyle w:val="NoSpacing"/>
        <w:numPr>
          <w:ilvl w:val="0"/>
          <w:numId w:val="43"/>
        </w:numPr>
        <w:rPr>
          <w:lang w:val="mn-MN"/>
        </w:rPr>
      </w:pPr>
      <w:r w:rsidRPr="00DF0459">
        <w:rPr>
          <w:b/>
          <w:bCs/>
          <w:lang w:val="mn-MN"/>
        </w:rPr>
        <w:t>Setup хийх шаардлагагүй:</w:t>
      </w:r>
      <w:r w:rsidRPr="00DF0459">
        <w:rPr>
          <w:lang w:val="mn-MN"/>
        </w:rPr>
        <w:t xml:space="preserve"> Хэдхэн секундэд бэлэн болно.</w:t>
      </w:r>
    </w:p>
    <w:p w14:paraId="27BE7756" w14:textId="77777777" w:rsidR="001547BA" w:rsidRPr="00DF0459" w:rsidRDefault="001547BA" w:rsidP="00255088">
      <w:pPr>
        <w:pStyle w:val="NoSpacing"/>
        <w:rPr>
          <w:lang w:val="mn-MN"/>
        </w:rPr>
      </w:pPr>
    </w:p>
    <w:p w14:paraId="5B82ECFD" w14:textId="421B61B8" w:rsidR="001547BA" w:rsidRPr="00DF0459" w:rsidRDefault="001547BA" w:rsidP="00255088">
      <w:pPr>
        <w:pStyle w:val="NoSpacing"/>
        <w:rPr>
          <w:lang w:val="mn-MN"/>
        </w:rPr>
      </w:pPr>
      <w:r w:rsidRPr="00DF0459">
        <w:rPr>
          <w:lang w:val="mn-MN"/>
        </w:rPr>
        <w:t>Сул тал</w:t>
      </w:r>
      <w:r w:rsidRPr="00DF0459">
        <w:rPr>
          <w:lang w:val="mn-MN"/>
        </w:rPr>
        <w:t>:</w:t>
      </w:r>
    </w:p>
    <w:p w14:paraId="74AA1F60" w14:textId="570D325B" w:rsidR="001547BA" w:rsidRPr="00DF0459" w:rsidRDefault="001547BA" w:rsidP="001547BA">
      <w:pPr>
        <w:pStyle w:val="NoSpacing"/>
        <w:numPr>
          <w:ilvl w:val="0"/>
          <w:numId w:val="42"/>
        </w:numPr>
        <w:rPr>
          <w:lang w:val="mn-MN"/>
        </w:rPr>
      </w:pPr>
      <w:r w:rsidRPr="00DF0459">
        <w:rPr>
          <w:b/>
          <w:bCs/>
          <w:lang w:val="mn-MN"/>
        </w:rPr>
        <w:t>Cold Start:</w:t>
      </w:r>
      <w:r w:rsidRPr="00DF0459">
        <w:rPr>
          <w:lang w:val="mn-MN"/>
        </w:rPr>
        <w:t xml:space="preserve"> Унтаж байгаад сэрэх үед эхний хүсэлт ялимгүй удаж магадгүй.</w:t>
      </w:r>
    </w:p>
    <w:p w14:paraId="6A1D6E71" w14:textId="21C47CCB" w:rsidR="001547BA" w:rsidRPr="00DF0459" w:rsidRDefault="001547BA" w:rsidP="001547BA">
      <w:pPr>
        <w:pStyle w:val="NoSpacing"/>
        <w:numPr>
          <w:ilvl w:val="0"/>
          <w:numId w:val="42"/>
        </w:numPr>
        <w:rPr>
          <w:lang w:val="mn-MN"/>
        </w:rPr>
      </w:pPr>
      <w:r w:rsidRPr="00DF0459">
        <w:rPr>
          <w:b/>
          <w:bCs/>
          <w:lang w:val="mn-MN"/>
        </w:rPr>
        <w:t>Шинэ технологи:</w:t>
      </w:r>
      <w:r w:rsidRPr="00DF0459">
        <w:rPr>
          <w:lang w:val="mn-MN"/>
        </w:rPr>
        <w:t xml:space="preserve"> Уламжлалт Postgres серверүүд шиг олон жил туршигдаагүй.</w:t>
      </w:r>
    </w:p>
    <w:p w14:paraId="11435636" w14:textId="45D4665A" w:rsidR="001547BA" w:rsidRPr="00DF0459" w:rsidRDefault="001547BA" w:rsidP="001547BA">
      <w:pPr>
        <w:pStyle w:val="NoSpacing"/>
        <w:numPr>
          <w:ilvl w:val="0"/>
          <w:numId w:val="42"/>
        </w:numPr>
        <w:rPr>
          <w:lang w:val="mn-MN"/>
        </w:rPr>
      </w:pPr>
      <w:r w:rsidRPr="00DF0459">
        <w:rPr>
          <w:b/>
          <w:bCs/>
          <w:lang w:val="mn-MN"/>
        </w:rPr>
        <w:t>Байршил:</w:t>
      </w:r>
      <w:r w:rsidRPr="00DF0459">
        <w:rPr>
          <w:lang w:val="mn-MN"/>
        </w:rPr>
        <w:t xml:space="preserve"> Одоогоор бүх бүс нутагт (Region) байхгүй байж магадгүй.</w:t>
      </w:r>
    </w:p>
    <w:p w14:paraId="40402384" w14:textId="77777777" w:rsidR="001547BA" w:rsidRPr="00DF0459" w:rsidRDefault="001547BA" w:rsidP="001547BA">
      <w:pPr>
        <w:pStyle w:val="NoSpacing"/>
        <w:numPr>
          <w:ilvl w:val="0"/>
          <w:numId w:val="42"/>
        </w:numPr>
        <w:rPr>
          <w:lang w:val="mn-MN"/>
        </w:rPr>
      </w:pPr>
    </w:p>
    <w:p w14:paraId="3D550DF5" w14:textId="77777777" w:rsidR="001547BA" w:rsidRPr="001547BA" w:rsidRDefault="001547BA" w:rsidP="001547BA">
      <w:pPr>
        <w:pStyle w:val="NoSpacing"/>
        <w:rPr>
          <w:b/>
          <w:bCs/>
          <w:lang w:val="mn-MN"/>
        </w:rPr>
      </w:pPr>
      <w:r w:rsidRPr="001547BA">
        <w:rPr>
          <w:b/>
          <w:bCs/>
          <w:lang w:val="mn-MN"/>
        </w:rPr>
        <w:t>Хэзээ ашиглах вэ?</w:t>
      </w:r>
    </w:p>
    <w:p w14:paraId="03053F95" w14:textId="77777777" w:rsidR="001547BA" w:rsidRPr="001547BA" w:rsidRDefault="001547BA" w:rsidP="001547BA">
      <w:pPr>
        <w:pStyle w:val="NoSpacing"/>
        <w:numPr>
          <w:ilvl w:val="0"/>
          <w:numId w:val="42"/>
        </w:numPr>
        <w:rPr>
          <w:lang w:val="mn-MN"/>
        </w:rPr>
      </w:pPr>
      <w:r w:rsidRPr="001547BA">
        <w:rPr>
          <w:b/>
          <w:bCs/>
          <w:lang w:val="mn-MN"/>
        </w:rPr>
        <w:t>Next.js / Vercel төслүүд:</w:t>
      </w:r>
      <w:r w:rsidRPr="001547BA">
        <w:rPr>
          <w:lang w:val="mn-MN"/>
        </w:rPr>
        <w:t xml:space="preserve"> Neon нь Serverless Functions-той маш сайн зохицож ажилладаг.</w:t>
      </w:r>
    </w:p>
    <w:p w14:paraId="7B64E6DB" w14:textId="77777777" w:rsidR="001547BA" w:rsidRPr="001547BA" w:rsidRDefault="001547BA" w:rsidP="001547BA">
      <w:pPr>
        <w:pStyle w:val="NoSpacing"/>
        <w:numPr>
          <w:ilvl w:val="0"/>
          <w:numId w:val="42"/>
        </w:numPr>
        <w:rPr>
          <w:lang w:val="mn-MN"/>
        </w:rPr>
      </w:pPr>
      <w:r w:rsidRPr="001547BA">
        <w:rPr>
          <w:b/>
          <w:bCs/>
          <w:lang w:val="mn-MN"/>
        </w:rPr>
        <w:t>Туршилт ба Хөгжүүлэлт:</w:t>
      </w:r>
      <w:r w:rsidRPr="001547BA">
        <w:rPr>
          <w:lang w:val="mn-MN"/>
        </w:rPr>
        <w:t xml:space="preserve"> Branching ашиглан "Production" өгөгдөл дээр аюулгүй тест хийхэд.</w:t>
      </w:r>
    </w:p>
    <w:p w14:paraId="2BFB240E" w14:textId="632B2596" w:rsidR="001547BA" w:rsidRPr="00DF0459" w:rsidRDefault="001547BA" w:rsidP="001547BA">
      <w:pPr>
        <w:pStyle w:val="NoSpacing"/>
        <w:numPr>
          <w:ilvl w:val="0"/>
          <w:numId w:val="42"/>
        </w:numPr>
        <w:rPr>
          <w:rStyle w:val="Emphasis"/>
          <w:i w:val="0"/>
          <w:iCs w:val="0"/>
          <w:lang w:val="mn-MN"/>
        </w:rPr>
      </w:pPr>
      <w:r w:rsidRPr="001547BA">
        <w:rPr>
          <w:b/>
          <w:bCs/>
          <w:lang w:val="mn-MN"/>
        </w:rPr>
        <w:t>Жижиг болон дунд хэмжээний апп:</w:t>
      </w:r>
      <w:r w:rsidRPr="001547BA">
        <w:rPr>
          <w:lang w:val="mn-MN"/>
        </w:rPr>
        <w:t xml:space="preserve"> Байнгын асаалттай серверт мөнгө төлөхөөс илүү ашиглалтаараа төлөх загварт.</w:t>
      </w:r>
    </w:p>
    <w:p w14:paraId="71F5814E" w14:textId="77D22631" w:rsidR="00255088" w:rsidRPr="00DF0459" w:rsidRDefault="00255088" w:rsidP="00255088">
      <w:pPr>
        <w:pStyle w:val="Heading2"/>
        <w:numPr>
          <w:ilvl w:val="0"/>
          <w:numId w:val="0"/>
        </w:numPr>
        <w:spacing w:before="120" w:line="276" w:lineRule="auto"/>
        <w:rPr>
          <w:lang w:val="mn-MN"/>
        </w:rPr>
      </w:pPr>
      <w:r w:rsidRPr="00DF0459">
        <w:rPr>
          <w:lang w:val="mn-MN"/>
        </w:rPr>
        <w:lastRenderedPageBreak/>
        <w:t>Дадлагын хүрээнд хийж гүйцэтгэсэн ажил үүрэг</w:t>
      </w:r>
    </w:p>
    <w:p w14:paraId="340F3E27" w14:textId="2E2CA931" w:rsidR="00255088" w:rsidRPr="00DF0459" w:rsidRDefault="00255088" w:rsidP="00B3213D">
      <w:pPr>
        <w:pStyle w:val="ListParagraph"/>
        <w:numPr>
          <w:ilvl w:val="0"/>
          <w:numId w:val="45"/>
        </w:numPr>
        <w:rPr>
          <w:rFonts w:ascii="Times New Roman" w:eastAsia="Arial" w:hAnsi="Times New Roman" w:cs="Times New Roman"/>
          <w:color w:val="000000"/>
          <w:lang w:val="mn-MN"/>
        </w:rPr>
      </w:pPr>
      <w:r w:rsidRPr="00DF0459">
        <w:rPr>
          <w:rFonts w:ascii="Times New Roman" w:eastAsia="Arial" w:hAnsi="Times New Roman" w:cs="Times New Roman"/>
          <w:color w:val="000000"/>
          <w:lang w:val="mn-MN"/>
        </w:rPr>
        <w:t>Багаар “Project Charter” бичсэн.</w:t>
      </w:r>
    </w:p>
    <w:p w14:paraId="58A133E3" w14:textId="77777777" w:rsidR="00AF2EBF" w:rsidRPr="00DF0459" w:rsidRDefault="00AF2EBF" w:rsidP="00AF2EBF">
      <w:pPr>
        <w:spacing w:line="240" w:lineRule="auto"/>
        <w:ind w:left="720"/>
        <w:jc w:val="left"/>
        <w:rPr>
          <w:rFonts w:eastAsia="Arial"/>
          <w:color w:val="000000"/>
          <w:lang w:val="mn-MN"/>
        </w:rPr>
      </w:pPr>
    </w:p>
    <w:p w14:paraId="6D3BF09E" w14:textId="64F324AF" w:rsidR="00AA281C" w:rsidRPr="00DF0459" w:rsidRDefault="00FD6AE9" w:rsidP="0093219A">
      <w:pPr>
        <w:spacing w:line="240" w:lineRule="auto"/>
        <w:ind w:left="360"/>
        <w:jc w:val="left"/>
        <w:rPr>
          <w:color w:val="000000"/>
          <w:sz w:val="26"/>
          <w:szCs w:val="26"/>
          <w:lang w:val="mn-MN"/>
        </w:rPr>
      </w:pPr>
      <w:r w:rsidRPr="00DF0459">
        <w:rPr>
          <w:rFonts w:eastAsia="Arial"/>
          <w:noProof/>
          <w:color w:val="000000"/>
          <w:lang w:val="mn-MN"/>
        </w:rPr>
        <w:drawing>
          <wp:inline distT="0" distB="0" distL="0" distR="0" wp14:anchorId="4AD19DB6" wp14:editId="2F76FB08">
            <wp:extent cx="2944349" cy="3919993"/>
            <wp:effectExtent l="0" t="0" r="8890" b="4445"/>
            <wp:docPr id="98870434" name="Picture 1" descr="MUBEREA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0434" name="Picture 1" descr="MUBEREATS,&#10;&#10;AI-generated content may be incorrect."/>
                    <pic:cNvPicPr/>
                  </pic:nvPicPr>
                  <pic:blipFill>
                    <a:blip r:embed="rId18"/>
                    <a:stretch>
                      <a:fillRect/>
                    </a:stretch>
                  </pic:blipFill>
                  <pic:spPr>
                    <a:xfrm>
                      <a:off x="0" y="0"/>
                      <a:ext cx="2946357" cy="3922667"/>
                    </a:xfrm>
                    <a:prstGeom prst="rect">
                      <a:avLst/>
                    </a:prstGeom>
                  </pic:spPr>
                </pic:pic>
              </a:graphicData>
            </a:graphic>
          </wp:inline>
        </w:drawing>
      </w:r>
      <w:r w:rsidRPr="00DF0459">
        <w:rPr>
          <w:rFonts w:eastAsia="Arial"/>
          <w:noProof/>
          <w:color w:val="000000"/>
          <w:lang w:val="mn-MN"/>
        </w:rPr>
        <w:drawing>
          <wp:inline distT="0" distB="0" distL="0" distR="0" wp14:anchorId="4E3C0CDC" wp14:editId="2C25E489">
            <wp:extent cx="2725567" cy="3283888"/>
            <wp:effectExtent l="0" t="0" r="0" b="0"/>
            <wp:docPr id="270599240" name="Picture 1" descr="The image is a form with a list of Cyrillic words, likely representing various technical terms or su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99240" name="Picture 1" descr="The image is a form with a list of Cyrillic words, likely representing various technical terms or subjects.&#10;&#10;AI-generated content may be incorrect."/>
                    <pic:cNvPicPr/>
                  </pic:nvPicPr>
                  <pic:blipFill>
                    <a:blip r:embed="rId19"/>
                    <a:stretch>
                      <a:fillRect/>
                    </a:stretch>
                  </pic:blipFill>
                  <pic:spPr>
                    <a:xfrm>
                      <a:off x="0" y="0"/>
                      <a:ext cx="2734221" cy="3294315"/>
                    </a:xfrm>
                    <a:prstGeom prst="rect">
                      <a:avLst/>
                    </a:prstGeom>
                  </pic:spPr>
                </pic:pic>
              </a:graphicData>
            </a:graphic>
          </wp:inline>
        </w:drawing>
      </w:r>
    </w:p>
    <w:p w14:paraId="784E6AB3" w14:textId="77777777" w:rsidR="00B3213D" w:rsidRPr="00DF0459" w:rsidRDefault="00B3213D" w:rsidP="0093219A">
      <w:pPr>
        <w:spacing w:line="240" w:lineRule="auto"/>
        <w:ind w:left="360"/>
        <w:jc w:val="left"/>
        <w:rPr>
          <w:color w:val="000000"/>
          <w:sz w:val="26"/>
          <w:szCs w:val="26"/>
          <w:lang w:val="mn-MN"/>
        </w:rPr>
      </w:pPr>
    </w:p>
    <w:p w14:paraId="6D325667" w14:textId="611E94B6" w:rsidR="00A42493" w:rsidRPr="00DF0459" w:rsidRDefault="00FD6AE9" w:rsidP="00B3213D">
      <w:pPr>
        <w:pStyle w:val="ListParagraph"/>
        <w:numPr>
          <w:ilvl w:val="0"/>
          <w:numId w:val="45"/>
        </w:numPr>
        <w:pBdr>
          <w:top w:val="nil"/>
          <w:left w:val="nil"/>
          <w:bottom w:val="nil"/>
          <w:right w:val="nil"/>
          <w:between w:val="nil"/>
        </w:pBdr>
        <w:rPr>
          <w:rFonts w:ascii="Times New Roman" w:hAnsi="Times New Roman" w:cs="Times New Roman"/>
          <w:color w:val="000000"/>
          <w:sz w:val="26"/>
          <w:szCs w:val="26"/>
          <w:lang w:val="mn-MN"/>
        </w:rPr>
      </w:pPr>
      <w:r w:rsidRPr="00DF0459">
        <w:rPr>
          <w:rFonts w:ascii="Times New Roman" w:eastAsia="Arial" w:hAnsi="Times New Roman" w:cs="Times New Roman"/>
          <w:color w:val="000000"/>
          <w:lang w:val="mn-MN"/>
        </w:rPr>
        <w:t>Төслийн бичиг баримтыг бэлдсэн</w:t>
      </w:r>
    </w:p>
    <w:p w14:paraId="3784FD53" w14:textId="51488B8E" w:rsidR="006E78FC" w:rsidRPr="00DF0459" w:rsidRDefault="00083696" w:rsidP="006E78FC">
      <w:pPr>
        <w:pBdr>
          <w:top w:val="nil"/>
          <w:left w:val="nil"/>
          <w:bottom w:val="nil"/>
          <w:right w:val="nil"/>
          <w:between w:val="nil"/>
        </w:pBdr>
        <w:ind w:left="720"/>
        <w:jc w:val="left"/>
        <w:rPr>
          <w:color w:val="000000"/>
          <w:sz w:val="26"/>
          <w:szCs w:val="26"/>
          <w:lang w:val="mn-MN"/>
        </w:rPr>
      </w:pPr>
      <w:r w:rsidRPr="00DF0459">
        <w:rPr>
          <w:noProof/>
          <w:color w:val="000000"/>
          <w:sz w:val="26"/>
          <w:szCs w:val="26"/>
          <w:lang w:val="mn-MN"/>
        </w:rPr>
        <w:drawing>
          <wp:inline distT="0" distB="0" distL="0" distR="0" wp14:anchorId="671EB182" wp14:editId="25DB95FA">
            <wp:extent cx="5256770" cy="3689405"/>
            <wp:effectExtent l="0" t="0" r="1270" b="6350"/>
            <wp:docPr id="571476669" name="Picture 1" descr="Index: Dxxxxx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76669" name="Picture 1" descr="Index: Dxxxxxh&#10;&#10;AI-generated content may be incorrect."/>
                    <pic:cNvPicPr/>
                  </pic:nvPicPr>
                  <pic:blipFill>
                    <a:blip r:embed="rId20"/>
                    <a:stretch>
                      <a:fillRect/>
                    </a:stretch>
                  </pic:blipFill>
                  <pic:spPr>
                    <a:xfrm>
                      <a:off x="0" y="0"/>
                      <a:ext cx="5263132" cy="3693870"/>
                    </a:xfrm>
                    <a:prstGeom prst="rect">
                      <a:avLst/>
                    </a:prstGeom>
                  </pic:spPr>
                </pic:pic>
              </a:graphicData>
            </a:graphic>
          </wp:inline>
        </w:drawing>
      </w:r>
    </w:p>
    <w:p w14:paraId="43A5667F" w14:textId="1D96F3D0" w:rsidR="00037655" w:rsidRPr="00DF0459" w:rsidRDefault="00FD6AE9" w:rsidP="00B3213D">
      <w:pPr>
        <w:pStyle w:val="ListParagraph"/>
        <w:numPr>
          <w:ilvl w:val="0"/>
          <w:numId w:val="45"/>
        </w:numPr>
        <w:pBdr>
          <w:top w:val="nil"/>
          <w:left w:val="nil"/>
          <w:bottom w:val="nil"/>
          <w:right w:val="nil"/>
          <w:between w:val="nil"/>
        </w:pBdr>
        <w:rPr>
          <w:rFonts w:ascii="Times New Roman" w:hAnsi="Times New Roman" w:cs="Times New Roman"/>
          <w:color w:val="000000"/>
          <w:sz w:val="26"/>
          <w:szCs w:val="26"/>
          <w:lang w:val="mn-MN"/>
        </w:rPr>
      </w:pPr>
      <w:r w:rsidRPr="00DF0459">
        <w:rPr>
          <w:rFonts w:ascii="Times New Roman" w:hAnsi="Times New Roman" w:cs="Times New Roman"/>
          <w:noProof/>
          <w:color w:val="000000"/>
          <w:lang w:val="mn-MN"/>
        </w:rPr>
        <w:lastRenderedPageBreak/>
        <w:t xml:space="preserve">Системийн </w:t>
      </w:r>
      <w:r w:rsidRPr="00DF0459">
        <w:rPr>
          <w:rFonts w:ascii="Times New Roman" w:hAnsi="Times New Roman" w:cs="Times New Roman"/>
          <w:b/>
          <w:bCs/>
          <w:noProof/>
          <w:color w:val="000000"/>
          <w:lang w:val="mn-MN"/>
        </w:rPr>
        <w:t>Backend</w:t>
      </w:r>
      <w:r w:rsidRPr="00DF0459">
        <w:rPr>
          <w:rFonts w:ascii="Times New Roman" w:hAnsi="Times New Roman" w:cs="Times New Roman"/>
          <w:noProof/>
          <w:color w:val="000000"/>
          <w:lang w:val="mn-MN"/>
        </w:rPr>
        <w:t xml:space="preserve"> болон </w:t>
      </w:r>
      <w:r w:rsidRPr="00DF0459">
        <w:rPr>
          <w:rFonts w:ascii="Times New Roman" w:hAnsi="Times New Roman" w:cs="Times New Roman"/>
          <w:b/>
          <w:bCs/>
          <w:noProof/>
          <w:color w:val="000000"/>
          <w:lang w:val="mn-MN"/>
        </w:rPr>
        <w:t>Frontend</w:t>
      </w:r>
      <w:r w:rsidRPr="00DF0459">
        <w:rPr>
          <w:rFonts w:ascii="Times New Roman" w:hAnsi="Times New Roman" w:cs="Times New Roman"/>
          <w:noProof/>
          <w:color w:val="000000"/>
          <w:lang w:val="mn-MN"/>
        </w:rPr>
        <w:t xml:space="preserve"> хооронд өгөгдөл дамжуулах API-ийн бүтцийг хүснэгтээр харуулах </w:t>
      </w:r>
      <w:r w:rsidR="00AA281C" w:rsidRPr="00DF0459">
        <w:rPr>
          <w:rFonts w:ascii="Times New Roman" w:hAnsi="Times New Roman" w:cs="Times New Roman"/>
          <w:noProof/>
          <w:color w:val="000000"/>
          <w:lang w:val="mn-MN"/>
        </w:rPr>
        <w:t xml:space="preserve">хэсгийг </w:t>
      </w:r>
      <w:r w:rsidRPr="00DF0459">
        <w:rPr>
          <w:rFonts w:ascii="Times New Roman" w:hAnsi="Times New Roman" w:cs="Times New Roman"/>
          <w:noProof/>
          <w:color w:val="000000"/>
          <w:lang w:val="mn-MN"/>
        </w:rPr>
        <w:t>хийсэн.</w:t>
      </w:r>
      <w:r w:rsidR="00A42493" w:rsidRPr="00DF0459">
        <w:rPr>
          <w:rFonts w:ascii="Times New Roman" w:hAnsi="Times New Roman" w:cs="Times New Roman"/>
          <w:noProof/>
          <w:color w:val="000000"/>
          <w:lang w:val="mn-MN"/>
        </w:rPr>
        <w:t xml:space="preserve"> </w:t>
      </w:r>
    </w:p>
    <w:p w14:paraId="31E5DC1B" w14:textId="679E6807" w:rsidR="00AA281C" w:rsidRPr="00DF0459" w:rsidRDefault="00083696" w:rsidP="00037655">
      <w:pPr>
        <w:pBdr>
          <w:top w:val="nil"/>
          <w:left w:val="nil"/>
          <w:bottom w:val="nil"/>
          <w:right w:val="nil"/>
          <w:between w:val="nil"/>
        </w:pBdr>
        <w:spacing w:line="276" w:lineRule="auto"/>
        <w:ind w:left="720"/>
        <w:jc w:val="left"/>
        <w:rPr>
          <w:color w:val="000000"/>
          <w:lang w:val="mn-MN"/>
        </w:rPr>
      </w:pPr>
      <w:r w:rsidRPr="00DF0459">
        <w:rPr>
          <w:noProof/>
          <w:color w:val="000000"/>
          <w:lang w:val="mn-MN"/>
        </w:rPr>
        <w:drawing>
          <wp:inline distT="0" distB="0" distL="0" distR="0" wp14:anchorId="473E346E" wp14:editId="6B1B536B">
            <wp:extent cx="5518205" cy="2759103"/>
            <wp:effectExtent l="0" t="0" r="6350" b="3175"/>
            <wp:docPr id="109352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28477" name=""/>
                    <pic:cNvPicPr/>
                  </pic:nvPicPr>
                  <pic:blipFill>
                    <a:blip r:embed="rId21"/>
                    <a:stretch>
                      <a:fillRect/>
                    </a:stretch>
                  </pic:blipFill>
                  <pic:spPr>
                    <a:xfrm>
                      <a:off x="0" y="0"/>
                      <a:ext cx="5524045" cy="2762023"/>
                    </a:xfrm>
                    <a:prstGeom prst="rect">
                      <a:avLst/>
                    </a:prstGeom>
                  </pic:spPr>
                </pic:pic>
              </a:graphicData>
            </a:graphic>
          </wp:inline>
        </w:drawing>
      </w:r>
    </w:p>
    <w:p w14:paraId="72C5D1AB" w14:textId="77777777" w:rsidR="00AA281C" w:rsidRPr="00DF0459" w:rsidRDefault="00AA281C" w:rsidP="00037655">
      <w:pPr>
        <w:pBdr>
          <w:top w:val="nil"/>
          <w:left w:val="nil"/>
          <w:bottom w:val="nil"/>
          <w:right w:val="nil"/>
          <w:between w:val="nil"/>
        </w:pBdr>
        <w:spacing w:line="276" w:lineRule="auto"/>
        <w:ind w:left="720"/>
        <w:jc w:val="left"/>
        <w:rPr>
          <w:color w:val="000000"/>
          <w:lang w:val="mn-MN"/>
        </w:rPr>
      </w:pPr>
    </w:p>
    <w:p w14:paraId="5F6EB89C" w14:textId="77777777" w:rsidR="00B3213D" w:rsidRPr="00DF0459" w:rsidRDefault="00B3213D" w:rsidP="00037655">
      <w:pPr>
        <w:pBdr>
          <w:top w:val="nil"/>
          <w:left w:val="nil"/>
          <w:bottom w:val="nil"/>
          <w:right w:val="nil"/>
          <w:between w:val="nil"/>
        </w:pBdr>
        <w:spacing w:line="276" w:lineRule="auto"/>
        <w:ind w:left="720"/>
        <w:jc w:val="left"/>
        <w:rPr>
          <w:color w:val="000000"/>
          <w:lang w:val="mn-MN"/>
        </w:rPr>
      </w:pPr>
    </w:p>
    <w:p w14:paraId="2F03768C" w14:textId="7C98CA64" w:rsidR="00AA281C" w:rsidRPr="00DF0459" w:rsidRDefault="00AA281C" w:rsidP="00B3213D">
      <w:pPr>
        <w:pStyle w:val="ListParagraph"/>
        <w:numPr>
          <w:ilvl w:val="0"/>
          <w:numId w:val="45"/>
        </w:numPr>
        <w:rPr>
          <w:rFonts w:ascii="Times New Roman" w:hAnsi="Times New Roman" w:cs="Times New Roman"/>
          <w:lang w:val="mn-MN"/>
        </w:rPr>
      </w:pPr>
      <w:r w:rsidRPr="00DF0459">
        <w:rPr>
          <w:rFonts w:ascii="Times New Roman" w:eastAsia="Arial" w:hAnsi="Times New Roman" w:cs="Times New Roman"/>
          <w:color w:val="000000"/>
          <w:lang w:val="mn-MN"/>
        </w:rPr>
        <w:t>Өгөгдлийн сангийн бүтцийг гаргаж төслийн багуудад ойлгомжтой харуулах зорилгоор хүснэгт бэлдсэн</w:t>
      </w:r>
      <w:r w:rsidR="002F778D" w:rsidRPr="00DF0459">
        <w:rPr>
          <w:rFonts w:ascii="Times New Roman" w:hAnsi="Times New Roman" w:cs="Times New Roman"/>
          <w:color w:val="000000"/>
          <w:lang w:val="mn-MN"/>
        </w:rPr>
        <w:t>.</w:t>
      </w:r>
      <w:r w:rsidR="0093219A" w:rsidRPr="00DF0459">
        <w:rPr>
          <w:rFonts w:ascii="Times New Roman" w:hAnsi="Times New Roman" w:cs="Times New Roman"/>
          <w:noProof/>
          <w:lang w:val="mn-MN"/>
        </w:rPr>
        <w:t xml:space="preserve"> </w:t>
      </w:r>
    </w:p>
    <w:p w14:paraId="68B9B5E2" w14:textId="68F2C956" w:rsidR="00AA281C" w:rsidRPr="00DF0459" w:rsidRDefault="00AA281C" w:rsidP="006E78FC">
      <w:pPr>
        <w:rPr>
          <w:lang w:val="mn-MN"/>
        </w:rPr>
      </w:pPr>
      <w:r w:rsidRPr="00DF0459">
        <w:rPr>
          <w:noProof/>
          <w:lang w:val="mn-MN"/>
        </w:rPr>
        <w:drawing>
          <wp:inline distT="0" distB="0" distL="0" distR="0" wp14:anchorId="4BDFBD58" wp14:editId="4856F607">
            <wp:extent cx="5072643" cy="4418091"/>
            <wp:effectExtent l="0" t="0" r="0" b="1905"/>
            <wp:docPr id="1590649962" name="Picture 1" descr="The image shows a spreadsheet with columns labeled 'ID', 'Name', 'Email', 'Phone', 'Role', 'Verified', 'Active', 'Profile Image URL', 'Created At', and 'Updated At', filled with various data ent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49962" name="Picture 1" descr="The image shows a spreadsheet with columns labeled 'ID', 'Name', 'Email', 'Phone', 'Role', 'Verified', 'Active', 'Profile Image URL', 'Created At', and 'Updated At', filled with various data entries.&#10;&#10;AI-generated content may be incorrect."/>
                    <pic:cNvPicPr/>
                  </pic:nvPicPr>
                  <pic:blipFill>
                    <a:blip r:embed="rId22"/>
                    <a:stretch>
                      <a:fillRect/>
                    </a:stretch>
                  </pic:blipFill>
                  <pic:spPr>
                    <a:xfrm>
                      <a:off x="0" y="0"/>
                      <a:ext cx="5076199" cy="4421188"/>
                    </a:xfrm>
                    <a:prstGeom prst="rect">
                      <a:avLst/>
                    </a:prstGeom>
                  </pic:spPr>
                </pic:pic>
              </a:graphicData>
            </a:graphic>
          </wp:inline>
        </w:drawing>
      </w:r>
    </w:p>
    <w:p w14:paraId="6620021D" w14:textId="77777777" w:rsidR="00AA281C" w:rsidRPr="00DF0459" w:rsidRDefault="00AA281C" w:rsidP="006E78FC">
      <w:pPr>
        <w:rPr>
          <w:lang w:val="mn-MN"/>
        </w:rPr>
      </w:pPr>
    </w:p>
    <w:p w14:paraId="1DB06309" w14:textId="6DE0145B" w:rsidR="00AA281C" w:rsidRPr="00DF0459" w:rsidRDefault="00AA281C" w:rsidP="00B3213D">
      <w:pPr>
        <w:pStyle w:val="ListParagraph"/>
        <w:numPr>
          <w:ilvl w:val="0"/>
          <w:numId w:val="45"/>
        </w:numPr>
        <w:rPr>
          <w:rFonts w:ascii="Times New Roman" w:hAnsi="Times New Roman" w:cs="Times New Roman"/>
          <w:lang w:val="mn-MN"/>
        </w:rPr>
      </w:pPr>
      <w:r w:rsidRPr="00DF0459">
        <w:rPr>
          <w:rFonts w:ascii="Times New Roman" w:eastAsia="Arial" w:hAnsi="Times New Roman" w:cs="Times New Roman"/>
          <w:color w:val="000000"/>
          <w:lang w:val="mn-MN"/>
        </w:rPr>
        <w:lastRenderedPageBreak/>
        <w:t>Өгөгдлийн с</w:t>
      </w:r>
      <w:r w:rsidR="00B3213D" w:rsidRPr="00DF0459">
        <w:rPr>
          <w:rFonts w:ascii="Times New Roman" w:eastAsia="Arial" w:hAnsi="Times New Roman" w:cs="Times New Roman"/>
          <w:color w:val="000000"/>
          <w:lang w:val="mn-MN"/>
        </w:rPr>
        <w:t>a</w:t>
      </w:r>
      <w:r w:rsidRPr="00DF0459">
        <w:rPr>
          <w:rFonts w:ascii="Times New Roman" w:eastAsia="Arial" w:hAnsi="Times New Roman" w:cs="Times New Roman"/>
          <w:color w:val="000000"/>
          <w:lang w:val="mn-MN"/>
        </w:rPr>
        <w:t>анд хэрэгтэй хүснэгтүүдийг үүсгэсэн</w:t>
      </w:r>
      <w:r w:rsidRPr="00DF0459">
        <w:rPr>
          <w:rFonts w:ascii="Times New Roman" w:hAnsi="Times New Roman" w:cs="Times New Roman"/>
          <w:color w:val="000000"/>
          <w:lang w:val="mn-MN"/>
        </w:rPr>
        <w:t>.</w:t>
      </w:r>
    </w:p>
    <w:p w14:paraId="2C17875A" w14:textId="77777777" w:rsidR="00AA281C" w:rsidRPr="00DF0459" w:rsidRDefault="00AA281C" w:rsidP="006E78FC">
      <w:pPr>
        <w:rPr>
          <w:lang w:val="mn-MN"/>
        </w:rPr>
      </w:pPr>
    </w:p>
    <w:p w14:paraId="6E041D4A" w14:textId="77777777" w:rsidR="00B3213D" w:rsidRPr="00DF0459" w:rsidRDefault="00FD6AE9" w:rsidP="00AA281C">
      <w:pPr>
        <w:rPr>
          <w:lang w:val="mn-MN"/>
        </w:rPr>
      </w:pPr>
      <w:r w:rsidRPr="00DF0459">
        <w:rPr>
          <w:noProof/>
          <w:lang w:val="mn-MN"/>
        </w:rPr>
        <w:drawing>
          <wp:inline distT="0" distB="0" distL="0" distR="0" wp14:anchorId="5BCE956C" wp14:editId="025C3BC9">
            <wp:extent cx="4957501" cy="7894621"/>
            <wp:effectExtent l="0" t="0" r="0" b="0"/>
            <wp:docPr id="419492810" name="Picture 1" descr="The image shows a visual representation of a database schema or diagram, listing various tables and their relationshi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92810" name="Picture 1" descr="The image shows a visual representation of a database schema or diagram, listing various tables and their relationships.&#10;&#10;AI-generated content may be incorrect."/>
                    <pic:cNvPicPr/>
                  </pic:nvPicPr>
                  <pic:blipFill>
                    <a:blip r:embed="rId23"/>
                    <a:stretch>
                      <a:fillRect/>
                    </a:stretch>
                  </pic:blipFill>
                  <pic:spPr>
                    <a:xfrm>
                      <a:off x="0" y="0"/>
                      <a:ext cx="4959578" cy="7897928"/>
                    </a:xfrm>
                    <a:prstGeom prst="rect">
                      <a:avLst/>
                    </a:prstGeom>
                  </pic:spPr>
                </pic:pic>
              </a:graphicData>
            </a:graphic>
          </wp:inline>
        </w:drawing>
      </w:r>
    </w:p>
    <w:p w14:paraId="57C19EDF" w14:textId="77777777" w:rsidR="00B3213D" w:rsidRPr="00DF0459" w:rsidRDefault="00B3213D" w:rsidP="00AA281C">
      <w:pPr>
        <w:rPr>
          <w:lang w:val="mn-MN"/>
        </w:rPr>
      </w:pPr>
    </w:p>
    <w:p w14:paraId="0F375213" w14:textId="7DB30487" w:rsidR="00B3213D" w:rsidRPr="00DF0459" w:rsidRDefault="00B3213D" w:rsidP="00B3213D">
      <w:pPr>
        <w:pStyle w:val="ListParagraph"/>
        <w:numPr>
          <w:ilvl w:val="0"/>
          <w:numId w:val="45"/>
        </w:numPr>
        <w:rPr>
          <w:rFonts w:ascii="Times New Roman" w:hAnsi="Times New Roman" w:cs="Times New Roman"/>
          <w:lang w:val="mn-MN"/>
        </w:rPr>
      </w:pPr>
      <w:r w:rsidRPr="00DF0459">
        <w:rPr>
          <w:rFonts w:ascii="Times New Roman" w:hAnsi="Times New Roman" w:cs="Times New Roman"/>
          <w:lang w:val="mn-MN"/>
        </w:rPr>
        <w:lastRenderedPageBreak/>
        <w:t>Use case диаграмм</w:t>
      </w:r>
    </w:p>
    <w:p w14:paraId="628C23E1" w14:textId="167485A2" w:rsidR="00B3213D" w:rsidRPr="00DF0459" w:rsidRDefault="00B3213D" w:rsidP="00AA281C">
      <w:pPr>
        <w:rPr>
          <w:lang w:val="mn-MN"/>
        </w:rPr>
      </w:pPr>
      <w:r w:rsidRPr="00DF0459">
        <w:rPr>
          <w:noProof/>
          <w:lang w:val="mn-MN"/>
        </w:rPr>
        <w:drawing>
          <wp:inline distT="0" distB="0" distL="0" distR="0" wp14:anchorId="10D9009B" wp14:editId="40AE9337">
            <wp:extent cx="5848482" cy="1270000"/>
            <wp:effectExtent l="0" t="0" r="0" b="6350"/>
            <wp:docPr id="527430544" name="Picture 2" descr="This image illustrates a hierarchical diagram or flowchart, possibly representing a restaurant ordering process or menu structure, with various categories like '￐ﾥ￑ﾍ￑ﾀ￐ﾭ￐ﾳ￐ﾻ￑ﾍ￐ﾳ' (Menu), '￐ﾥ￑ﾃ￑ﾀ￐ﾳ￑ﾍ￐ﾻ￑ﾂ￐ﾸ￐ﾹ￐ﾽ ￐ﾰ￐ﾶ￐ﾸ￐ﾻ￑ﾂ￐ﾰ￐ﾽ' (Order Status), and actions like '￐ﾑￒﾯ￑ﾀ￑ﾂ￐ﾳￒﾯￒﾯ￐ﾻ￑ﾍ￑ﾅ' (Order), '￐ﾥ￐ﾾ￐ﾾ￐ﾻ ￑ﾅ￐ﾰ￐ﾹ￑ﾅ' (Serve), and '￐ﾚ￑ﾃ￐﾿￐ﾾ￐ﾽ' (Coup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30544" name="Picture 2" descr="This image illustrates a hierarchical diagram or flowchart, possibly representing a restaurant ordering process or menu structure, with various categories like '￐ﾥ￑ﾍ￑ﾀ￐ﾭ￐ﾳ￐ﾻ￑ﾍ￐ﾳ' (Menu), '￐ﾥ￑ﾃ￑ﾀ￐ﾳ￑ﾍ￐ﾻ￑ﾂ￐ﾸ￐ﾹ￐ﾽ ￐ﾰ￐ﾶ￐ﾸ￐ﾻ￑ﾂ￐ﾰ￐ﾽ' (Order Status), and actions like '￐ﾑￒﾯ￑ﾀ￑ﾂ￐ﾳￒﾯￒﾯ￐ﾻ￑ﾍ￑ﾅ' (Order), '￐ﾥ￐ﾾ￐ﾾ￐ﾻ ￑ﾅ￐ﾰ￐ﾹ￑ﾅ' (Serve), and '￐ﾚ￑ﾃ￐﾿￐ﾾ￐ﾽ' (Coupon).&#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54406" cy="1293002"/>
                    </a:xfrm>
                    <a:prstGeom prst="rect">
                      <a:avLst/>
                    </a:prstGeom>
                    <a:noFill/>
                    <a:ln>
                      <a:noFill/>
                    </a:ln>
                  </pic:spPr>
                </pic:pic>
              </a:graphicData>
            </a:graphic>
          </wp:inline>
        </w:drawing>
      </w:r>
    </w:p>
    <w:p w14:paraId="6DB81A5C" w14:textId="77777777" w:rsidR="00B3213D" w:rsidRPr="00DF0459" w:rsidRDefault="00B3213D" w:rsidP="00AA281C">
      <w:pPr>
        <w:rPr>
          <w:lang w:val="mn-MN"/>
        </w:rPr>
      </w:pPr>
    </w:p>
    <w:p w14:paraId="7C9B549B" w14:textId="77777777" w:rsidR="00B3213D" w:rsidRPr="00DF0459" w:rsidRDefault="00B3213D" w:rsidP="00AA281C">
      <w:pPr>
        <w:rPr>
          <w:lang w:val="mn-MN"/>
        </w:rPr>
      </w:pPr>
    </w:p>
    <w:p w14:paraId="175EB1E6" w14:textId="26DB7675" w:rsidR="00B3213D" w:rsidRPr="00DF0459" w:rsidRDefault="00B3213D" w:rsidP="00B3213D">
      <w:pPr>
        <w:pStyle w:val="ListParagraph"/>
        <w:numPr>
          <w:ilvl w:val="0"/>
          <w:numId w:val="45"/>
        </w:numPr>
        <w:rPr>
          <w:rFonts w:ascii="Times New Roman" w:hAnsi="Times New Roman" w:cs="Times New Roman"/>
          <w:lang w:val="mn-MN"/>
        </w:rPr>
      </w:pPr>
      <w:r w:rsidRPr="00DF0459">
        <w:rPr>
          <w:rFonts w:ascii="Times New Roman" w:hAnsi="Times New Roman" w:cs="Times New Roman"/>
          <w:lang w:val="mn-MN"/>
        </w:rPr>
        <w:t>Өгөгдлийн ерөнхий схем</w:t>
      </w:r>
    </w:p>
    <w:tbl>
      <w:tblPr>
        <w:tblW w:w="9338" w:type="dxa"/>
        <w:tblCellMar>
          <w:left w:w="0" w:type="dxa"/>
          <w:right w:w="0" w:type="dxa"/>
        </w:tblCellMar>
        <w:tblLook w:val="04A0" w:firstRow="1" w:lastRow="0" w:firstColumn="1" w:lastColumn="0" w:noHBand="0" w:noVBand="1"/>
      </w:tblPr>
      <w:tblGrid>
        <w:gridCol w:w="1924"/>
        <w:gridCol w:w="1823"/>
        <w:gridCol w:w="21"/>
        <w:gridCol w:w="957"/>
        <w:gridCol w:w="2637"/>
        <w:gridCol w:w="1976"/>
      </w:tblGrid>
      <w:tr w:rsidR="00B3213D" w:rsidRPr="00DF0459" w14:paraId="1F22B251" w14:textId="77777777" w:rsidTr="00EA4F5A">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0" w:type="dxa"/>
              <w:left w:w="45" w:type="dxa"/>
              <w:bottom w:w="0" w:type="dxa"/>
              <w:right w:w="45" w:type="dxa"/>
            </w:tcMar>
            <w:hideMark/>
          </w:tcPr>
          <w:p w14:paraId="35495218" w14:textId="77777777" w:rsidR="00B3213D" w:rsidRPr="00DF0459" w:rsidRDefault="00B3213D" w:rsidP="00EA4F5A">
            <w:pPr>
              <w:rPr>
                <w:b/>
                <w:bCs/>
                <w:lang w:val="mn-MN"/>
              </w:rPr>
            </w:pPr>
            <w:r w:rsidRPr="00DF0459">
              <w:rPr>
                <w:b/>
                <w:bCs/>
                <w:lang w:val="mn-MN"/>
              </w:rPr>
              <w:t>Хэрэглэгч</w:t>
            </w:r>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8DF3703" w14:textId="77777777" w:rsidR="00B3213D" w:rsidRPr="00DF0459" w:rsidRDefault="00B3213D" w:rsidP="00EA4F5A">
            <w:pPr>
              <w:rPr>
                <w:b/>
                <w:bCs/>
                <w:lang w:val="mn-MN"/>
              </w:rPr>
            </w:pPr>
          </w:p>
        </w:tc>
        <w:tc>
          <w:tcPr>
            <w:tcW w:w="0" w:type="auto"/>
            <w:tcBorders>
              <w:top w:val="single" w:sz="6" w:space="0" w:color="000000"/>
              <w:left w:val="single" w:sz="6" w:space="0" w:color="CCCCCC"/>
              <w:bottom w:val="single" w:sz="6" w:space="0" w:color="000000"/>
              <w:right w:val="single" w:sz="6" w:space="0" w:color="CCCCCC"/>
            </w:tcBorders>
            <w:shd w:val="clear" w:color="auto" w:fill="FFFFFF"/>
          </w:tcPr>
          <w:p w14:paraId="064E5532" w14:textId="77777777" w:rsidR="00B3213D" w:rsidRPr="00DF0459" w:rsidRDefault="00B3213D" w:rsidP="00EA4F5A">
            <w:pPr>
              <w:rPr>
                <w:lang w:val="mn-MN"/>
              </w:rPr>
            </w:pPr>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627103F" w14:textId="77777777" w:rsidR="00B3213D" w:rsidRPr="00DF0459" w:rsidRDefault="00B3213D" w:rsidP="00EA4F5A">
            <w:pPr>
              <w:rPr>
                <w:lang w:val="mn-MN"/>
              </w:rPr>
            </w:pPr>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3A6F364" w14:textId="77777777" w:rsidR="00B3213D" w:rsidRPr="00DF0459" w:rsidRDefault="00B3213D" w:rsidP="00EA4F5A">
            <w:pPr>
              <w:rPr>
                <w:lang w:val="mn-MN"/>
              </w:rPr>
            </w:pPr>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6D40723" w14:textId="77777777" w:rsidR="00B3213D" w:rsidRPr="00DF0459" w:rsidRDefault="00B3213D" w:rsidP="00EA4F5A">
            <w:pPr>
              <w:rPr>
                <w:lang w:val="mn-MN"/>
              </w:rPr>
            </w:pPr>
          </w:p>
        </w:tc>
      </w:tr>
      <w:tr w:rsidR="00B3213D" w:rsidRPr="00DF0459" w14:paraId="6209B80D" w14:textId="77777777" w:rsidTr="00EA4F5A">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B8CCE4"/>
            <w:tcMar>
              <w:top w:w="0" w:type="dxa"/>
              <w:left w:w="45" w:type="dxa"/>
              <w:bottom w:w="0" w:type="dxa"/>
              <w:right w:w="45" w:type="dxa"/>
            </w:tcMar>
            <w:hideMark/>
          </w:tcPr>
          <w:p w14:paraId="111F96C9" w14:textId="77777777" w:rsidR="00B3213D" w:rsidRPr="00DF0459" w:rsidRDefault="00B3213D" w:rsidP="00EA4F5A">
            <w:pPr>
              <w:rPr>
                <w:lang w:val="mn-MN"/>
              </w:rPr>
            </w:pPr>
            <w:r w:rsidRPr="00DF0459">
              <w:rPr>
                <w:lang w:val="mn-MN"/>
              </w:rPr>
              <w:t>Баганын нэр</w:t>
            </w:r>
          </w:p>
        </w:tc>
        <w:tc>
          <w:tcPr>
            <w:tcW w:w="0" w:type="auto"/>
            <w:tcBorders>
              <w:top w:val="single" w:sz="6" w:space="0" w:color="CCCCCC"/>
              <w:left w:val="single" w:sz="6" w:space="0" w:color="CCCCCC"/>
              <w:bottom w:val="single" w:sz="6" w:space="0" w:color="000000"/>
              <w:right w:val="single" w:sz="6" w:space="0" w:color="000000"/>
            </w:tcBorders>
            <w:shd w:val="clear" w:color="auto" w:fill="B8CCE4"/>
            <w:tcMar>
              <w:top w:w="0" w:type="dxa"/>
              <w:left w:w="45" w:type="dxa"/>
              <w:bottom w:w="0" w:type="dxa"/>
              <w:right w:w="45" w:type="dxa"/>
            </w:tcMar>
            <w:hideMark/>
          </w:tcPr>
          <w:p w14:paraId="03E849D5" w14:textId="77777777" w:rsidR="00B3213D" w:rsidRPr="00DF0459" w:rsidRDefault="00B3213D" w:rsidP="00EA4F5A">
            <w:pPr>
              <w:rPr>
                <w:lang w:val="mn-MN"/>
              </w:rPr>
            </w:pPr>
            <w:r w:rsidRPr="00DF0459">
              <w:rPr>
                <w:lang w:val="mn-MN"/>
              </w:rPr>
              <w:t>ӨС нэр</w:t>
            </w:r>
          </w:p>
        </w:tc>
        <w:tc>
          <w:tcPr>
            <w:tcW w:w="0" w:type="auto"/>
            <w:tcBorders>
              <w:top w:val="single" w:sz="6" w:space="0" w:color="CCCCCC"/>
              <w:left w:val="single" w:sz="6" w:space="0" w:color="CCCCCC"/>
              <w:bottom w:val="single" w:sz="6" w:space="0" w:color="000000"/>
              <w:right w:val="single" w:sz="6" w:space="0" w:color="CCCCCC"/>
            </w:tcBorders>
            <w:shd w:val="clear" w:color="auto" w:fill="B8CCE4"/>
          </w:tcPr>
          <w:p w14:paraId="01651553" w14:textId="77777777" w:rsidR="00B3213D" w:rsidRPr="00DF0459" w:rsidRDefault="00B3213D" w:rsidP="00EA4F5A">
            <w:pPr>
              <w:rPr>
                <w:lang w:val="mn-MN"/>
              </w:rPr>
            </w:pPr>
          </w:p>
        </w:tc>
        <w:tc>
          <w:tcPr>
            <w:tcW w:w="0" w:type="auto"/>
            <w:tcBorders>
              <w:top w:val="single" w:sz="6" w:space="0" w:color="CCCCCC"/>
              <w:left w:val="single" w:sz="6" w:space="0" w:color="CCCCCC"/>
              <w:bottom w:val="single" w:sz="6" w:space="0" w:color="000000"/>
              <w:right w:val="single" w:sz="6" w:space="0" w:color="000000"/>
            </w:tcBorders>
            <w:shd w:val="clear" w:color="auto" w:fill="B8CCE4"/>
            <w:tcMar>
              <w:top w:w="0" w:type="dxa"/>
              <w:left w:w="45" w:type="dxa"/>
              <w:bottom w:w="0" w:type="dxa"/>
              <w:right w:w="45" w:type="dxa"/>
            </w:tcMar>
            <w:hideMark/>
          </w:tcPr>
          <w:p w14:paraId="1DEFB352" w14:textId="77777777" w:rsidR="00B3213D" w:rsidRPr="00DF0459" w:rsidRDefault="00B3213D" w:rsidP="00EA4F5A">
            <w:pPr>
              <w:rPr>
                <w:lang w:val="mn-MN"/>
              </w:rPr>
            </w:pPr>
            <w:r w:rsidRPr="00DF0459">
              <w:rPr>
                <w:lang w:val="mn-MN"/>
              </w:rPr>
              <w:t>Түлхүүр</w:t>
            </w:r>
          </w:p>
        </w:tc>
        <w:tc>
          <w:tcPr>
            <w:tcW w:w="0" w:type="auto"/>
            <w:tcBorders>
              <w:top w:val="single" w:sz="6" w:space="0" w:color="CCCCCC"/>
              <w:left w:val="single" w:sz="6" w:space="0" w:color="CCCCCC"/>
              <w:bottom w:val="single" w:sz="6" w:space="0" w:color="000000"/>
              <w:right w:val="single" w:sz="6" w:space="0" w:color="000000"/>
            </w:tcBorders>
            <w:shd w:val="clear" w:color="auto" w:fill="B8CCE4"/>
            <w:tcMar>
              <w:top w:w="0" w:type="dxa"/>
              <w:left w:w="45" w:type="dxa"/>
              <w:bottom w:w="0" w:type="dxa"/>
              <w:right w:w="45" w:type="dxa"/>
            </w:tcMar>
            <w:hideMark/>
          </w:tcPr>
          <w:p w14:paraId="0FBF240A" w14:textId="77777777" w:rsidR="00B3213D" w:rsidRPr="00DF0459" w:rsidRDefault="00B3213D" w:rsidP="00EA4F5A">
            <w:pPr>
              <w:rPr>
                <w:lang w:val="mn-MN"/>
              </w:rPr>
            </w:pPr>
            <w:r w:rsidRPr="00DF0459">
              <w:rPr>
                <w:lang w:val="mn-MN"/>
              </w:rPr>
              <w:t>Төрөл</w:t>
            </w:r>
          </w:p>
        </w:tc>
        <w:tc>
          <w:tcPr>
            <w:tcW w:w="0" w:type="auto"/>
            <w:tcBorders>
              <w:top w:val="single" w:sz="6" w:space="0" w:color="CCCCCC"/>
              <w:left w:val="single" w:sz="6" w:space="0" w:color="CCCCCC"/>
              <w:bottom w:val="single" w:sz="6" w:space="0" w:color="000000"/>
              <w:right w:val="single" w:sz="6" w:space="0" w:color="000000"/>
            </w:tcBorders>
            <w:shd w:val="clear" w:color="auto" w:fill="B8CCE4"/>
            <w:tcMar>
              <w:top w:w="0" w:type="dxa"/>
              <w:left w:w="45" w:type="dxa"/>
              <w:bottom w:w="0" w:type="dxa"/>
              <w:right w:w="45" w:type="dxa"/>
            </w:tcMar>
            <w:hideMark/>
          </w:tcPr>
          <w:p w14:paraId="32D64B0B" w14:textId="77777777" w:rsidR="00B3213D" w:rsidRPr="00DF0459" w:rsidRDefault="00B3213D" w:rsidP="00EA4F5A">
            <w:pPr>
              <w:rPr>
                <w:lang w:val="mn-MN"/>
              </w:rPr>
            </w:pPr>
            <w:r w:rsidRPr="00DF0459">
              <w:rPr>
                <w:lang w:val="mn-MN"/>
              </w:rPr>
              <w:t>Тайлбар</w:t>
            </w:r>
          </w:p>
        </w:tc>
      </w:tr>
      <w:tr w:rsidR="00B3213D" w:rsidRPr="00DF0459" w14:paraId="2A631C1E" w14:textId="77777777" w:rsidTr="00EA4F5A">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9E6C51F" w14:textId="77777777" w:rsidR="00B3213D" w:rsidRPr="00DF0459" w:rsidRDefault="00B3213D" w:rsidP="00EA4F5A">
            <w:pPr>
              <w:rPr>
                <w:lang w:val="mn-MN"/>
              </w:rPr>
            </w:pPr>
            <w:r w:rsidRPr="00DF0459">
              <w:rPr>
                <w:lang w:val="mn-MN"/>
              </w:rPr>
              <w:t>Хэрэглэгчийн ID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524F1C2" w14:textId="77777777" w:rsidR="00B3213D" w:rsidRPr="00DF0459" w:rsidRDefault="00B3213D" w:rsidP="00EA4F5A">
            <w:pPr>
              <w:rPr>
                <w:lang w:val="mn-MN"/>
              </w:rPr>
            </w:pPr>
            <w:r w:rsidRPr="00DF0459">
              <w:rPr>
                <w:lang w:val="mn-MN"/>
              </w:rPr>
              <w:t>id</w:t>
            </w:r>
          </w:p>
        </w:tc>
        <w:tc>
          <w:tcPr>
            <w:tcW w:w="0" w:type="auto"/>
            <w:tcBorders>
              <w:top w:val="single" w:sz="6" w:space="0" w:color="CCCCCC"/>
              <w:left w:val="single" w:sz="6" w:space="0" w:color="CCCCCC"/>
              <w:bottom w:val="single" w:sz="6" w:space="0" w:color="000000"/>
              <w:right w:val="single" w:sz="6" w:space="0" w:color="CCCCCC"/>
            </w:tcBorders>
          </w:tcPr>
          <w:p w14:paraId="455B5B7E" w14:textId="77777777" w:rsidR="00B3213D" w:rsidRPr="00DF0459" w:rsidRDefault="00B3213D" w:rsidP="00EA4F5A">
            <w:pPr>
              <w:rPr>
                <w:lang w:val="mn-M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CD1DD91" w14:textId="77777777" w:rsidR="00B3213D" w:rsidRPr="00DF0459" w:rsidRDefault="00B3213D" w:rsidP="00EA4F5A">
            <w:pPr>
              <w:rPr>
                <w:lang w:val="mn-MN"/>
              </w:rPr>
            </w:pPr>
            <w:r w:rsidRPr="00DF0459">
              <w:rPr>
                <w:lang w:val="mn-MN"/>
              </w:rPr>
              <w:t>PK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A2DF9FC" w14:textId="77777777" w:rsidR="00B3213D" w:rsidRPr="00DF0459" w:rsidRDefault="00B3213D" w:rsidP="00EA4F5A">
            <w:pPr>
              <w:rPr>
                <w:lang w:val="mn-MN"/>
              </w:rPr>
            </w:pPr>
            <w:r w:rsidRPr="00DF0459">
              <w:rPr>
                <w:lang w:val="mn-MN"/>
              </w:rPr>
              <w:t>uuid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0DC317B" w14:textId="77777777" w:rsidR="00B3213D" w:rsidRPr="00DF0459" w:rsidRDefault="00B3213D" w:rsidP="00EA4F5A">
            <w:pPr>
              <w:rPr>
                <w:lang w:val="mn-MN"/>
              </w:rPr>
            </w:pPr>
            <w:r w:rsidRPr="00DF0459">
              <w:rPr>
                <w:lang w:val="mn-MN"/>
              </w:rPr>
              <w:t>1</w:t>
            </w:r>
          </w:p>
        </w:tc>
      </w:tr>
      <w:tr w:rsidR="00B3213D" w:rsidRPr="00DF0459" w14:paraId="6E18BCA1" w14:textId="77777777" w:rsidTr="00EA4F5A">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73A7BF9" w14:textId="77777777" w:rsidR="00B3213D" w:rsidRPr="00DF0459" w:rsidRDefault="00B3213D" w:rsidP="00EA4F5A">
            <w:pPr>
              <w:rPr>
                <w:lang w:val="mn-MN"/>
              </w:rPr>
            </w:pPr>
            <w:r w:rsidRPr="00DF0459">
              <w:rPr>
                <w:lang w:val="mn-MN"/>
              </w:rPr>
              <w:t>Хэрэглэгчийн нэр</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9B2C776" w14:textId="77777777" w:rsidR="00B3213D" w:rsidRPr="00DF0459" w:rsidRDefault="00B3213D" w:rsidP="00EA4F5A">
            <w:pPr>
              <w:rPr>
                <w:lang w:val="mn-MN"/>
              </w:rPr>
            </w:pPr>
            <w:r w:rsidRPr="00DF0459">
              <w:rPr>
                <w:lang w:val="mn-MN"/>
              </w:rPr>
              <w:t>userName</w:t>
            </w:r>
          </w:p>
        </w:tc>
        <w:tc>
          <w:tcPr>
            <w:tcW w:w="0" w:type="auto"/>
            <w:tcBorders>
              <w:top w:val="single" w:sz="6" w:space="0" w:color="CCCCCC"/>
              <w:left w:val="single" w:sz="6" w:space="0" w:color="CCCCCC"/>
              <w:bottom w:val="single" w:sz="6" w:space="0" w:color="000000"/>
              <w:right w:val="single" w:sz="6" w:space="0" w:color="CCCCCC"/>
            </w:tcBorders>
          </w:tcPr>
          <w:p w14:paraId="3A9AE910" w14:textId="77777777" w:rsidR="00B3213D" w:rsidRPr="00DF0459" w:rsidRDefault="00B3213D" w:rsidP="00EA4F5A">
            <w:pPr>
              <w:rPr>
                <w:lang w:val="mn-M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3EBD391" w14:textId="77777777" w:rsidR="00B3213D" w:rsidRPr="00DF0459" w:rsidRDefault="00B3213D" w:rsidP="00EA4F5A">
            <w:pPr>
              <w:rPr>
                <w:lang w:val="mn-M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92049D3" w14:textId="77777777" w:rsidR="00B3213D" w:rsidRPr="00DF0459" w:rsidRDefault="00B3213D" w:rsidP="00EA4F5A">
            <w:pPr>
              <w:rPr>
                <w:lang w:val="mn-MN"/>
              </w:rPr>
            </w:pPr>
            <w:r w:rsidRPr="00DF0459">
              <w:rPr>
                <w:lang w:val="mn-MN"/>
              </w:rPr>
              <w:t>Character varying</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6BD0FED" w14:textId="77777777" w:rsidR="00B3213D" w:rsidRPr="00DF0459" w:rsidRDefault="00B3213D" w:rsidP="00EA4F5A">
            <w:pPr>
              <w:rPr>
                <w:lang w:val="mn-MN"/>
              </w:rPr>
            </w:pPr>
            <w:r w:rsidRPr="00DF0459">
              <w:rPr>
                <w:lang w:val="mn-MN"/>
              </w:rPr>
              <w:t>Одонтунгалаг</w:t>
            </w:r>
          </w:p>
        </w:tc>
      </w:tr>
      <w:tr w:rsidR="00B3213D" w:rsidRPr="00DF0459" w14:paraId="4BDFF5FC" w14:textId="77777777" w:rsidTr="00EA4F5A">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6095BE8" w14:textId="77777777" w:rsidR="00B3213D" w:rsidRPr="00DF0459" w:rsidRDefault="00B3213D" w:rsidP="00EA4F5A">
            <w:pPr>
              <w:rPr>
                <w:lang w:val="mn-MN"/>
              </w:rPr>
            </w:pPr>
            <w:r w:rsidRPr="00DF0459">
              <w:rPr>
                <w:lang w:val="mn-MN"/>
              </w:rPr>
              <w:t>Имэйл</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017B104" w14:textId="77777777" w:rsidR="00B3213D" w:rsidRPr="00DF0459" w:rsidRDefault="00B3213D" w:rsidP="00EA4F5A">
            <w:pPr>
              <w:rPr>
                <w:lang w:val="mn-MN"/>
              </w:rPr>
            </w:pPr>
            <w:r w:rsidRPr="00DF0459">
              <w:rPr>
                <w:lang w:val="mn-MN"/>
              </w:rPr>
              <w:t>email</w:t>
            </w:r>
          </w:p>
        </w:tc>
        <w:tc>
          <w:tcPr>
            <w:tcW w:w="0" w:type="auto"/>
            <w:tcBorders>
              <w:top w:val="single" w:sz="6" w:space="0" w:color="CCCCCC"/>
              <w:left w:val="single" w:sz="6" w:space="0" w:color="CCCCCC"/>
              <w:bottom w:val="single" w:sz="6" w:space="0" w:color="000000"/>
              <w:right w:val="single" w:sz="6" w:space="0" w:color="CCCCCC"/>
            </w:tcBorders>
          </w:tcPr>
          <w:p w14:paraId="57EEC935" w14:textId="77777777" w:rsidR="00B3213D" w:rsidRPr="00DF0459" w:rsidRDefault="00B3213D" w:rsidP="00EA4F5A">
            <w:pPr>
              <w:rPr>
                <w:lang w:val="mn-M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EA9DFAD" w14:textId="77777777" w:rsidR="00B3213D" w:rsidRPr="00DF0459" w:rsidRDefault="00B3213D" w:rsidP="00EA4F5A">
            <w:pPr>
              <w:rPr>
                <w:lang w:val="mn-M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5F6DF7D" w14:textId="77777777" w:rsidR="00B3213D" w:rsidRPr="00DF0459" w:rsidRDefault="00B3213D" w:rsidP="00EA4F5A">
            <w:pPr>
              <w:rPr>
                <w:lang w:val="mn-MN"/>
              </w:rPr>
            </w:pPr>
            <w:r w:rsidRPr="00DF0459">
              <w:rPr>
                <w:lang w:val="mn-MN"/>
              </w:rPr>
              <w:t>Character varying</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AE8B11F" w14:textId="77777777" w:rsidR="00B3213D" w:rsidRPr="00DF0459" w:rsidRDefault="00B3213D" w:rsidP="00EA4F5A">
            <w:pPr>
              <w:rPr>
                <w:lang w:val="mn-MN"/>
              </w:rPr>
            </w:pPr>
            <w:r w:rsidRPr="00DF0459">
              <w:rPr>
                <w:lang w:val="mn-MN"/>
              </w:rPr>
              <w:t>odke@gmail.com</w:t>
            </w:r>
          </w:p>
        </w:tc>
      </w:tr>
      <w:tr w:rsidR="00B3213D" w:rsidRPr="00DF0459" w14:paraId="37AC0A03" w14:textId="77777777" w:rsidTr="00EA4F5A">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9ECAAF9" w14:textId="77777777" w:rsidR="00B3213D" w:rsidRPr="00DF0459" w:rsidRDefault="00B3213D" w:rsidP="00EA4F5A">
            <w:pPr>
              <w:rPr>
                <w:lang w:val="mn-MN"/>
              </w:rPr>
            </w:pPr>
            <w:r w:rsidRPr="00DF0459">
              <w:rPr>
                <w:lang w:val="mn-MN"/>
              </w:rPr>
              <w:t>Утас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767F7E9" w14:textId="77777777" w:rsidR="00B3213D" w:rsidRPr="00DF0459" w:rsidRDefault="00B3213D" w:rsidP="00EA4F5A">
            <w:pPr>
              <w:rPr>
                <w:lang w:val="mn-MN"/>
              </w:rPr>
            </w:pPr>
            <w:r w:rsidRPr="00DF0459">
              <w:rPr>
                <w:lang w:val="mn-MN"/>
              </w:rPr>
              <w:t>phone</w:t>
            </w:r>
          </w:p>
        </w:tc>
        <w:tc>
          <w:tcPr>
            <w:tcW w:w="0" w:type="auto"/>
            <w:tcBorders>
              <w:top w:val="single" w:sz="6" w:space="0" w:color="CCCCCC"/>
              <w:left w:val="single" w:sz="6" w:space="0" w:color="CCCCCC"/>
              <w:bottom w:val="single" w:sz="6" w:space="0" w:color="000000"/>
              <w:right w:val="single" w:sz="6" w:space="0" w:color="CCCCCC"/>
            </w:tcBorders>
          </w:tcPr>
          <w:p w14:paraId="2A9E7D3D" w14:textId="77777777" w:rsidR="00B3213D" w:rsidRPr="00DF0459" w:rsidRDefault="00B3213D" w:rsidP="00EA4F5A">
            <w:pPr>
              <w:rPr>
                <w:lang w:val="mn-M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D374D9A" w14:textId="77777777" w:rsidR="00B3213D" w:rsidRPr="00DF0459" w:rsidRDefault="00B3213D" w:rsidP="00EA4F5A">
            <w:pPr>
              <w:rPr>
                <w:lang w:val="mn-M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DA8C883" w14:textId="77777777" w:rsidR="00B3213D" w:rsidRPr="00DF0459" w:rsidRDefault="00B3213D" w:rsidP="00EA4F5A">
            <w:pPr>
              <w:rPr>
                <w:lang w:val="mn-MN"/>
              </w:rPr>
            </w:pPr>
            <w:r w:rsidRPr="00DF0459">
              <w:rPr>
                <w:lang w:val="mn-MN"/>
              </w:rPr>
              <w:t>Character varying</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F2132EF" w14:textId="77777777" w:rsidR="00B3213D" w:rsidRPr="00DF0459" w:rsidRDefault="00B3213D" w:rsidP="00EA4F5A">
            <w:pPr>
              <w:rPr>
                <w:lang w:val="mn-MN"/>
              </w:rPr>
            </w:pPr>
            <w:r w:rsidRPr="00DF0459">
              <w:rPr>
                <w:lang w:val="mn-MN"/>
              </w:rPr>
              <w:t>90898990</w:t>
            </w:r>
          </w:p>
        </w:tc>
      </w:tr>
      <w:tr w:rsidR="00B3213D" w:rsidRPr="00DF0459" w14:paraId="3F56DDC2" w14:textId="77777777" w:rsidTr="00EA4F5A">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E08F36C" w14:textId="77777777" w:rsidR="00B3213D" w:rsidRPr="00DF0459" w:rsidRDefault="00B3213D" w:rsidP="00EA4F5A">
            <w:pPr>
              <w:rPr>
                <w:lang w:val="mn-MN"/>
              </w:rPr>
            </w:pPr>
            <w:r w:rsidRPr="00DF0459">
              <w:rPr>
                <w:lang w:val="mn-MN"/>
              </w:rPr>
              <w:t>Нууц үг</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86F6A60" w14:textId="77777777" w:rsidR="00B3213D" w:rsidRPr="00DF0459" w:rsidRDefault="00B3213D" w:rsidP="00EA4F5A">
            <w:pPr>
              <w:rPr>
                <w:lang w:val="mn-MN"/>
              </w:rPr>
            </w:pPr>
            <w:r w:rsidRPr="00DF0459">
              <w:rPr>
                <w:lang w:val="mn-MN"/>
              </w:rPr>
              <w:t>password</w:t>
            </w:r>
          </w:p>
        </w:tc>
        <w:tc>
          <w:tcPr>
            <w:tcW w:w="0" w:type="auto"/>
            <w:tcBorders>
              <w:top w:val="single" w:sz="6" w:space="0" w:color="CCCCCC"/>
              <w:left w:val="single" w:sz="6" w:space="0" w:color="CCCCCC"/>
              <w:bottom w:val="single" w:sz="6" w:space="0" w:color="000000"/>
              <w:right w:val="single" w:sz="6" w:space="0" w:color="CCCCCC"/>
            </w:tcBorders>
          </w:tcPr>
          <w:p w14:paraId="0550AD2F" w14:textId="77777777" w:rsidR="00B3213D" w:rsidRPr="00DF0459" w:rsidRDefault="00B3213D" w:rsidP="00EA4F5A">
            <w:pPr>
              <w:rPr>
                <w:lang w:val="mn-M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310A26B" w14:textId="77777777" w:rsidR="00B3213D" w:rsidRPr="00DF0459" w:rsidRDefault="00B3213D" w:rsidP="00EA4F5A">
            <w:pPr>
              <w:rPr>
                <w:lang w:val="mn-M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0339B25" w14:textId="77777777" w:rsidR="00B3213D" w:rsidRPr="00DF0459" w:rsidRDefault="00B3213D" w:rsidP="00EA4F5A">
            <w:pPr>
              <w:rPr>
                <w:lang w:val="mn-MN"/>
              </w:rPr>
            </w:pPr>
            <w:r w:rsidRPr="00DF0459">
              <w:rPr>
                <w:lang w:val="mn-MN"/>
              </w:rPr>
              <w:t>Character varying</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6D39DBB" w14:textId="77777777" w:rsidR="00B3213D" w:rsidRPr="00DF0459" w:rsidRDefault="00B3213D" w:rsidP="00EA4F5A">
            <w:pPr>
              <w:rPr>
                <w:lang w:val="mn-MN"/>
              </w:rPr>
            </w:pPr>
            <w:r w:rsidRPr="00DF0459">
              <w:rPr>
                <w:lang w:val="mn-MN"/>
              </w:rPr>
              <w:t>asdfghtrewasdfg</w:t>
            </w:r>
          </w:p>
        </w:tc>
      </w:tr>
      <w:tr w:rsidR="00B3213D" w:rsidRPr="00DF0459" w14:paraId="516A4233" w14:textId="77777777" w:rsidTr="00EA4F5A">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286389E" w14:textId="77777777" w:rsidR="00B3213D" w:rsidRPr="00DF0459" w:rsidRDefault="00B3213D" w:rsidP="00EA4F5A">
            <w:pPr>
              <w:rPr>
                <w:lang w:val="mn-MN"/>
              </w:rPr>
            </w:pPr>
            <w:r w:rsidRPr="00DF0459">
              <w:rPr>
                <w:lang w:val="mn-MN"/>
              </w:rPr>
              <w:t>Үүрэг</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236B068" w14:textId="77777777" w:rsidR="00B3213D" w:rsidRPr="00DF0459" w:rsidRDefault="00B3213D" w:rsidP="00EA4F5A">
            <w:pPr>
              <w:rPr>
                <w:lang w:val="mn-MN"/>
              </w:rPr>
            </w:pPr>
            <w:r w:rsidRPr="00DF0459">
              <w:rPr>
                <w:lang w:val="mn-MN"/>
              </w:rPr>
              <w:t>role</w:t>
            </w:r>
          </w:p>
        </w:tc>
        <w:tc>
          <w:tcPr>
            <w:tcW w:w="0" w:type="auto"/>
            <w:tcBorders>
              <w:top w:val="single" w:sz="6" w:space="0" w:color="CCCCCC"/>
              <w:left w:val="single" w:sz="6" w:space="0" w:color="CCCCCC"/>
              <w:bottom w:val="single" w:sz="6" w:space="0" w:color="000000"/>
              <w:right w:val="single" w:sz="6" w:space="0" w:color="CCCCCC"/>
            </w:tcBorders>
          </w:tcPr>
          <w:p w14:paraId="371A69AA" w14:textId="77777777" w:rsidR="00B3213D" w:rsidRPr="00DF0459" w:rsidRDefault="00B3213D" w:rsidP="00EA4F5A">
            <w:pPr>
              <w:rPr>
                <w:lang w:val="mn-M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B546E1C" w14:textId="77777777" w:rsidR="00B3213D" w:rsidRPr="00DF0459" w:rsidRDefault="00B3213D" w:rsidP="00EA4F5A">
            <w:pPr>
              <w:rPr>
                <w:lang w:val="mn-M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110E95C" w14:textId="77777777" w:rsidR="00B3213D" w:rsidRPr="00DF0459" w:rsidRDefault="00B3213D" w:rsidP="00EA4F5A">
            <w:pPr>
              <w:rPr>
                <w:lang w:val="mn-MN"/>
              </w:rPr>
            </w:pPr>
            <w:r w:rsidRPr="00DF0459">
              <w:rPr>
                <w:lang w:val="mn-MN"/>
              </w:rPr>
              <w:t>Character varying</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0D5494F" w14:textId="77777777" w:rsidR="00B3213D" w:rsidRPr="00DF0459" w:rsidRDefault="00B3213D" w:rsidP="00EA4F5A">
            <w:pPr>
              <w:rPr>
                <w:lang w:val="mn-MN"/>
              </w:rPr>
            </w:pPr>
            <w:r w:rsidRPr="00DF0459">
              <w:rPr>
                <w:lang w:val="mn-MN"/>
              </w:rPr>
              <w:t>customer</w:t>
            </w:r>
          </w:p>
        </w:tc>
      </w:tr>
      <w:tr w:rsidR="00B3213D" w:rsidRPr="00DF0459" w14:paraId="47C6FE78" w14:textId="77777777" w:rsidTr="00EA4F5A">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47A8AF2" w14:textId="77777777" w:rsidR="00B3213D" w:rsidRPr="00DF0459" w:rsidRDefault="00B3213D" w:rsidP="00EA4F5A">
            <w:pPr>
              <w:rPr>
                <w:lang w:val="mn-MN"/>
              </w:rPr>
            </w:pPr>
            <w:r w:rsidRPr="00DF0459">
              <w:rPr>
                <w:lang w:val="mn-MN"/>
              </w:rPr>
              <w:t>баталгаажсан эсэх</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C315FC0" w14:textId="77777777" w:rsidR="00B3213D" w:rsidRPr="00DF0459" w:rsidRDefault="00B3213D" w:rsidP="00EA4F5A">
            <w:pPr>
              <w:rPr>
                <w:lang w:val="mn-MN"/>
              </w:rPr>
            </w:pPr>
            <w:r w:rsidRPr="00DF0459">
              <w:rPr>
                <w:lang w:val="mn-MN"/>
              </w:rPr>
              <w:t>is_verified</w:t>
            </w:r>
          </w:p>
        </w:tc>
        <w:tc>
          <w:tcPr>
            <w:tcW w:w="0" w:type="auto"/>
            <w:tcBorders>
              <w:top w:val="single" w:sz="6" w:space="0" w:color="CCCCCC"/>
              <w:left w:val="single" w:sz="6" w:space="0" w:color="CCCCCC"/>
              <w:bottom w:val="single" w:sz="6" w:space="0" w:color="000000"/>
              <w:right w:val="single" w:sz="6" w:space="0" w:color="CCCCCC"/>
            </w:tcBorders>
          </w:tcPr>
          <w:p w14:paraId="2D3309B7" w14:textId="77777777" w:rsidR="00B3213D" w:rsidRPr="00DF0459" w:rsidRDefault="00B3213D" w:rsidP="00EA4F5A">
            <w:pPr>
              <w:rPr>
                <w:lang w:val="mn-M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A087777" w14:textId="77777777" w:rsidR="00B3213D" w:rsidRPr="00DF0459" w:rsidRDefault="00B3213D" w:rsidP="00EA4F5A">
            <w:pPr>
              <w:rPr>
                <w:lang w:val="mn-M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1DBDCBB" w14:textId="77777777" w:rsidR="00B3213D" w:rsidRPr="00DF0459" w:rsidRDefault="00B3213D" w:rsidP="00EA4F5A">
            <w:pPr>
              <w:rPr>
                <w:lang w:val="mn-MN"/>
              </w:rPr>
            </w:pPr>
            <w:r w:rsidRPr="00DF0459">
              <w:rPr>
                <w:lang w:val="mn-MN"/>
              </w:rPr>
              <w:t>boolean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AAFDD3A" w14:textId="77777777" w:rsidR="00B3213D" w:rsidRPr="00DF0459" w:rsidRDefault="00B3213D" w:rsidP="00EA4F5A">
            <w:pPr>
              <w:rPr>
                <w:lang w:val="mn-MN"/>
              </w:rPr>
            </w:pPr>
            <w:r w:rsidRPr="00DF0459">
              <w:rPr>
                <w:lang w:val="mn-MN"/>
              </w:rPr>
              <w:t>TRUE</w:t>
            </w:r>
          </w:p>
        </w:tc>
      </w:tr>
      <w:tr w:rsidR="00B3213D" w:rsidRPr="00DF0459" w14:paraId="6400E2FF" w14:textId="77777777" w:rsidTr="00EA4F5A">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81D19EF" w14:textId="77777777" w:rsidR="00B3213D" w:rsidRPr="00DF0459" w:rsidRDefault="00B3213D" w:rsidP="00EA4F5A">
            <w:pPr>
              <w:rPr>
                <w:lang w:val="mn-MN"/>
              </w:rPr>
            </w:pPr>
            <w:r w:rsidRPr="00DF0459">
              <w:rPr>
                <w:lang w:val="mn-MN"/>
              </w:rPr>
              <w:t>идэвхитэй эсэх</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F78C595" w14:textId="77777777" w:rsidR="00B3213D" w:rsidRPr="00DF0459" w:rsidRDefault="00B3213D" w:rsidP="00EA4F5A">
            <w:pPr>
              <w:rPr>
                <w:lang w:val="mn-MN"/>
              </w:rPr>
            </w:pPr>
            <w:r w:rsidRPr="00DF0459">
              <w:rPr>
                <w:lang w:val="mn-MN"/>
              </w:rPr>
              <w:t>is_active</w:t>
            </w:r>
          </w:p>
        </w:tc>
        <w:tc>
          <w:tcPr>
            <w:tcW w:w="0" w:type="auto"/>
            <w:tcBorders>
              <w:top w:val="single" w:sz="6" w:space="0" w:color="CCCCCC"/>
              <w:left w:val="single" w:sz="6" w:space="0" w:color="CCCCCC"/>
              <w:bottom w:val="single" w:sz="6" w:space="0" w:color="000000"/>
              <w:right w:val="single" w:sz="6" w:space="0" w:color="CCCCCC"/>
            </w:tcBorders>
          </w:tcPr>
          <w:p w14:paraId="6740C436" w14:textId="77777777" w:rsidR="00B3213D" w:rsidRPr="00DF0459" w:rsidRDefault="00B3213D" w:rsidP="00EA4F5A">
            <w:pPr>
              <w:rPr>
                <w:lang w:val="mn-M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AB438B7" w14:textId="77777777" w:rsidR="00B3213D" w:rsidRPr="00DF0459" w:rsidRDefault="00B3213D" w:rsidP="00EA4F5A">
            <w:pPr>
              <w:rPr>
                <w:lang w:val="mn-M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EF089F1" w14:textId="77777777" w:rsidR="00B3213D" w:rsidRPr="00DF0459" w:rsidRDefault="00B3213D" w:rsidP="00EA4F5A">
            <w:pPr>
              <w:rPr>
                <w:lang w:val="mn-MN"/>
              </w:rPr>
            </w:pPr>
            <w:r w:rsidRPr="00DF0459">
              <w:rPr>
                <w:lang w:val="mn-MN"/>
              </w:rPr>
              <w:t>boolean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CE8A4A3" w14:textId="77777777" w:rsidR="00B3213D" w:rsidRPr="00DF0459" w:rsidRDefault="00B3213D" w:rsidP="00EA4F5A">
            <w:pPr>
              <w:rPr>
                <w:lang w:val="mn-MN"/>
              </w:rPr>
            </w:pPr>
            <w:r w:rsidRPr="00DF0459">
              <w:rPr>
                <w:lang w:val="mn-MN"/>
              </w:rPr>
              <w:t>FALSE</w:t>
            </w:r>
          </w:p>
        </w:tc>
      </w:tr>
      <w:tr w:rsidR="00B3213D" w:rsidRPr="00DF0459" w14:paraId="2B19117B" w14:textId="77777777" w:rsidTr="00EA4F5A">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1112C0D" w14:textId="77777777" w:rsidR="00B3213D" w:rsidRPr="00DF0459" w:rsidRDefault="00B3213D" w:rsidP="00EA4F5A">
            <w:pPr>
              <w:rPr>
                <w:lang w:val="mn-MN"/>
              </w:rPr>
            </w:pPr>
            <w:r w:rsidRPr="00DF0459">
              <w:rPr>
                <w:lang w:val="mn-MN"/>
              </w:rPr>
              <w:t>зураг</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AD3B946" w14:textId="77777777" w:rsidR="00B3213D" w:rsidRPr="00DF0459" w:rsidRDefault="00B3213D" w:rsidP="00EA4F5A">
            <w:pPr>
              <w:rPr>
                <w:lang w:val="mn-MN"/>
              </w:rPr>
            </w:pPr>
            <w:r w:rsidRPr="00DF0459">
              <w:rPr>
                <w:lang w:val="mn-MN"/>
              </w:rPr>
              <w:t>profile_image_url</w:t>
            </w:r>
          </w:p>
        </w:tc>
        <w:tc>
          <w:tcPr>
            <w:tcW w:w="0" w:type="auto"/>
            <w:tcBorders>
              <w:top w:val="single" w:sz="6" w:space="0" w:color="CCCCCC"/>
              <w:left w:val="single" w:sz="6" w:space="0" w:color="CCCCCC"/>
              <w:bottom w:val="single" w:sz="6" w:space="0" w:color="000000"/>
              <w:right w:val="single" w:sz="6" w:space="0" w:color="CCCCCC"/>
            </w:tcBorders>
          </w:tcPr>
          <w:p w14:paraId="0777A85F" w14:textId="77777777" w:rsidR="00B3213D" w:rsidRPr="00DF0459" w:rsidRDefault="00B3213D" w:rsidP="00EA4F5A">
            <w:pPr>
              <w:rPr>
                <w:lang w:val="mn-M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482F43E" w14:textId="77777777" w:rsidR="00B3213D" w:rsidRPr="00DF0459" w:rsidRDefault="00B3213D" w:rsidP="00EA4F5A">
            <w:pPr>
              <w:rPr>
                <w:lang w:val="mn-M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EE0BD0B" w14:textId="77777777" w:rsidR="00B3213D" w:rsidRPr="00DF0459" w:rsidRDefault="00B3213D" w:rsidP="00EA4F5A">
            <w:pPr>
              <w:rPr>
                <w:lang w:val="mn-MN"/>
              </w:rPr>
            </w:pPr>
            <w:r w:rsidRPr="00DF0459">
              <w:rPr>
                <w:lang w:val="mn-MN"/>
              </w:rPr>
              <w:t>text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EC15CFD" w14:textId="77777777" w:rsidR="00B3213D" w:rsidRPr="00DF0459" w:rsidRDefault="00B3213D" w:rsidP="00EA4F5A">
            <w:pPr>
              <w:rPr>
                <w:lang w:val="mn-MN"/>
              </w:rPr>
            </w:pPr>
          </w:p>
        </w:tc>
      </w:tr>
      <w:tr w:rsidR="00B3213D" w:rsidRPr="00DF0459" w14:paraId="5E13C2E3" w14:textId="77777777" w:rsidTr="00EA4F5A">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BC05EAB" w14:textId="77777777" w:rsidR="00B3213D" w:rsidRPr="00DF0459" w:rsidRDefault="00B3213D" w:rsidP="00EA4F5A">
            <w:pPr>
              <w:rPr>
                <w:lang w:val="mn-MN"/>
              </w:rPr>
            </w:pPr>
            <w:r w:rsidRPr="00DF0459">
              <w:rPr>
                <w:lang w:val="mn-MN"/>
              </w:rPr>
              <w:t>нээсэн огноо</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DFCAECC" w14:textId="77777777" w:rsidR="00B3213D" w:rsidRPr="00DF0459" w:rsidRDefault="00B3213D" w:rsidP="00EA4F5A">
            <w:pPr>
              <w:rPr>
                <w:lang w:val="mn-MN"/>
              </w:rPr>
            </w:pPr>
            <w:r w:rsidRPr="00DF0459">
              <w:rPr>
                <w:lang w:val="mn-MN"/>
              </w:rPr>
              <w:t>created_at</w:t>
            </w:r>
          </w:p>
        </w:tc>
        <w:tc>
          <w:tcPr>
            <w:tcW w:w="0" w:type="auto"/>
            <w:tcBorders>
              <w:top w:val="single" w:sz="6" w:space="0" w:color="CCCCCC"/>
              <w:left w:val="single" w:sz="6" w:space="0" w:color="CCCCCC"/>
              <w:bottom w:val="single" w:sz="6" w:space="0" w:color="000000"/>
              <w:right w:val="single" w:sz="6" w:space="0" w:color="CCCCCC"/>
            </w:tcBorders>
          </w:tcPr>
          <w:p w14:paraId="01CA9883" w14:textId="77777777" w:rsidR="00B3213D" w:rsidRPr="00DF0459" w:rsidRDefault="00B3213D" w:rsidP="00EA4F5A">
            <w:pPr>
              <w:rPr>
                <w:lang w:val="mn-M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449893E" w14:textId="77777777" w:rsidR="00B3213D" w:rsidRPr="00DF0459" w:rsidRDefault="00B3213D" w:rsidP="00EA4F5A">
            <w:pPr>
              <w:rPr>
                <w:lang w:val="mn-M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422FD73" w14:textId="77777777" w:rsidR="00B3213D" w:rsidRPr="00DF0459" w:rsidRDefault="00B3213D" w:rsidP="00EA4F5A">
            <w:pPr>
              <w:rPr>
                <w:lang w:val="mn-MN"/>
              </w:rPr>
            </w:pPr>
            <w:r w:rsidRPr="00DF0459">
              <w:rPr>
                <w:lang w:val="mn-MN"/>
              </w:rPr>
              <w:t>timestamp without time zone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D61DACC" w14:textId="77777777" w:rsidR="00B3213D" w:rsidRPr="00DF0459" w:rsidRDefault="00B3213D" w:rsidP="00EA4F5A">
            <w:pPr>
              <w:rPr>
                <w:lang w:val="mn-MN"/>
              </w:rPr>
            </w:pPr>
            <w:r w:rsidRPr="00DF0459">
              <w:rPr>
                <w:lang w:val="mn-MN"/>
              </w:rPr>
              <w:t>2026-01-12 5:11:58</w:t>
            </w:r>
          </w:p>
        </w:tc>
      </w:tr>
      <w:tr w:rsidR="00B3213D" w:rsidRPr="00DF0459" w14:paraId="10FA226F" w14:textId="77777777" w:rsidTr="00EA4F5A">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7286531" w14:textId="77777777" w:rsidR="00B3213D" w:rsidRPr="00DF0459" w:rsidRDefault="00B3213D" w:rsidP="00EA4F5A">
            <w:pPr>
              <w:rPr>
                <w:lang w:val="mn-MN"/>
              </w:rPr>
            </w:pPr>
            <w:r w:rsidRPr="00DF0459">
              <w:rPr>
                <w:lang w:val="mn-MN"/>
              </w:rPr>
              <w:t>шинэчилсэн огноо</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3BEE3C4" w14:textId="77777777" w:rsidR="00B3213D" w:rsidRPr="00DF0459" w:rsidRDefault="00B3213D" w:rsidP="00EA4F5A">
            <w:pPr>
              <w:rPr>
                <w:lang w:val="mn-MN"/>
              </w:rPr>
            </w:pPr>
            <w:r w:rsidRPr="00DF0459">
              <w:rPr>
                <w:lang w:val="mn-MN"/>
              </w:rPr>
              <w:t>updated_at</w:t>
            </w:r>
          </w:p>
        </w:tc>
        <w:tc>
          <w:tcPr>
            <w:tcW w:w="0" w:type="auto"/>
            <w:tcBorders>
              <w:top w:val="single" w:sz="6" w:space="0" w:color="CCCCCC"/>
              <w:left w:val="single" w:sz="6" w:space="0" w:color="CCCCCC"/>
              <w:bottom w:val="single" w:sz="6" w:space="0" w:color="000000"/>
              <w:right w:val="single" w:sz="6" w:space="0" w:color="CCCCCC"/>
            </w:tcBorders>
          </w:tcPr>
          <w:p w14:paraId="6D349D4F" w14:textId="77777777" w:rsidR="00B3213D" w:rsidRPr="00DF0459" w:rsidRDefault="00B3213D" w:rsidP="00EA4F5A">
            <w:pPr>
              <w:rPr>
                <w:lang w:val="mn-M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683C801" w14:textId="77777777" w:rsidR="00B3213D" w:rsidRPr="00DF0459" w:rsidRDefault="00B3213D" w:rsidP="00EA4F5A">
            <w:pPr>
              <w:rPr>
                <w:lang w:val="mn-M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89C7BD8" w14:textId="77777777" w:rsidR="00B3213D" w:rsidRPr="00DF0459" w:rsidRDefault="00B3213D" w:rsidP="00EA4F5A">
            <w:pPr>
              <w:rPr>
                <w:lang w:val="mn-MN"/>
              </w:rPr>
            </w:pPr>
            <w:r w:rsidRPr="00DF0459">
              <w:rPr>
                <w:lang w:val="mn-MN"/>
              </w:rPr>
              <w:t>timestamp without time zone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647F121" w14:textId="77777777" w:rsidR="00B3213D" w:rsidRPr="00DF0459" w:rsidRDefault="00B3213D" w:rsidP="00EA4F5A">
            <w:pPr>
              <w:rPr>
                <w:lang w:val="mn-MN"/>
              </w:rPr>
            </w:pPr>
            <w:r w:rsidRPr="00DF0459">
              <w:rPr>
                <w:lang w:val="mn-MN"/>
              </w:rPr>
              <w:t>2026-01-12 5:11:58</w:t>
            </w:r>
          </w:p>
        </w:tc>
      </w:tr>
    </w:tbl>
    <w:p w14:paraId="0734F17A" w14:textId="77777777" w:rsidR="00B3213D" w:rsidRPr="00DF0459" w:rsidRDefault="00B3213D" w:rsidP="00B3213D">
      <w:pPr>
        <w:rPr>
          <w:lang w:val="mn-MN"/>
        </w:rPr>
      </w:pPr>
      <w:bookmarkStart w:id="19" w:name="_Toc219805690"/>
    </w:p>
    <w:p w14:paraId="1C8E8763" w14:textId="77777777" w:rsidR="00B3213D" w:rsidRPr="00DF0459" w:rsidRDefault="00B3213D" w:rsidP="00B3213D">
      <w:pPr>
        <w:rPr>
          <w:lang w:val="mn-MN"/>
        </w:rPr>
      </w:pPr>
    </w:p>
    <w:p w14:paraId="6AF5EE7A" w14:textId="77777777" w:rsidR="00B3213D" w:rsidRPr="00DF0459" w:rsidRDefault="00B3213D" w:rsidP="00B3213D">
      <w:pPr>
        <w:rPr>
          <w:lang w:val="mn-MN"/>
        </w:rPr>
      </w:pPr>
    </w:p>
    <w:p w14:paraId="352D4CC2" w14:textId="77777777" w:rsidR="00B3213D" w:rsidRPr="00DF0459" w:rsidRDefault="00B3213D" w:rsidP="00B3213D">
      <w:pPr>
        <w:rPr>
          <w:lang w:val="mn-MN"/>
        </w:rPr>
      </w:pPr>
    </w:p>
    <w:p w14:paraId="18309B4A" w14:textId="77777777" w:rsidR="00B3213D" w:rsidRPr="00DF0459" w:rsidRDefault="00B3213D" w:rsidP="00B3213D">
      <w:pPr>
        <w:rPr>
          <w:lang w:val="mn-MN"/>
        </w:rPr>
      </w:pPr>
    </w:p>
    <w:p w14:paraId="031C9006" w14:textId="77777777" w:rsidR="00B3213D" w:rsidRPr="00DF0459" w:rsidRDefault="00B3213D" w:rsidP="00B3213D">
      <w:pPr>
        <w:rPr>
          <w:lang w:val="mn-MN"/>
        </w:rPr>
      </w:pPr>
    </w:p>
    <w:p w14:paraId="6D894CAF" w14:textId="77777777" w:rsidR="00B3213D" w:rsidRPr="00DF0459" w:rsidRDefault="00B3213D" w:rsidP="00B3213D">
      <w:pPr>
        <w:rPr>
          <w:lang w:val="mn-MN"/>
        </w:rPr>
      </w:pPr>
    </w:p>
    <w:p w14:paraId="59BB2837" w14:textId="77777777" w:rsidR="00B3213D" w:rsidRPr="00DF0459" w:rsidRDefault="00B3213D" w:rsidP="00B3213D">
      <w:pPr>
        <w:rPr>
          <w:lang w:val="mn-MN"/>
        </w:rPr>
      </w:pPr>
    </w:p>
    <w:p w14:paraId="340E84C5" w14:textId="15541B78" w:rsidR="00B3213D" w:rsidRPr="00DF0459" w:rsidRDefault="00B3213D" w:rsidP="00B3213D">
      <w:pPr>
        <w:pStyle w:val="ListParagraph"/>
        <w:numPr>
          <w:ilvl w:val="0"/>
          <w:numId w:val="45"/>
        </w:numPr>
        <w:rPr>
          <w:rFonts w:ascii="Times New Roman" w:hAnsi="Times New Roman" w:cs="Times New Roman"/>
          <w:lang w:val="mn-MN"/>
        </w:rPr>
      </w:pPr>
      <w:r w:rsidRPr="00DF0459">
        <w:rPr>
          <w:rFonts w:ascii="Times New Roman" w:hAnsi="Times New Roman" w:cs="Times New Roman"/>
          <w:lang w:val="mn-MN"/>
        </w:rPr>
        <w:lastRenderedPageBreak/>
        <w:t>Өгөгдлийн ерөнхий схем</w:t>
      </w:r>
      <w:bookmarkEnd w:id="19"/>
    </w:p>
    <w:p w14:paraId="61263E4A" w14:textId="77777777" w:rsidR="00B3213D" w:rsidRPr="00DF0459" w:rsidRDefault="00B3213D" w:rsidP="00AA281C">
      <w:pPr>
        <w:rPr>
          <w:lang w:val="mn-MN"/>
        </w:rPr>
      </w:pPr>
      <w:r w:rsidRPr="00DF0459">
        <w:rPr>
          <w:noProof/>
          <w:color w:val="000000"/>
          <w:sz w:val="5"/>
          <w:szCs w:val="5"/>
          <w:bdr w:val="none" w:sz="0" w:space="0" w:color="auto" w:frame="1"/>
          <w:shd w:val="clear" w:color="auto" w:fill="1B1D1E"/>
          <w:lang w:val="mn-MN"/>
        </w:rPr>
        <w:drawing>
          <wp:inline distT="0" distB="0" distL="0" distR="0" wp14:anchorId="7FF35493" wp14:editId="151A5D64">
            <wp:extent cx="4051300" cy="3278634"/>
            <wp:effectExtent l="0" t="0" r="6350" b="0"/>
            <wp:docPr id="1289602023" name="Picture 3" descr="The image is a complex hierarchical diagram, likely representing a data structure or database schema with various categories such as 'ID', 'Status', 'Email', and 'Restaurant', each containing nested elements and attribu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02023" name="Picture 3" descr="The image is a complex hierarchical diagram, likely representing a data structure or database schema with various categories such as 'ID', 'Status', 'Email', and 'Restaurant', each containing nested elements and attribute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54340" cy="3281094"/>
                    </a:xfrm>
                    <a:prstGeom prst="rect">
                      <a:avLst/>
                    </a:prstGeom>
                    <a:noFill/>
                    <a:ln>
                      <a:noFill/>
                    </a:ln>
                  </pic:spPr>
                </pic:pic>
              </a:graphicData>
            </a:graphic>
          </wp:inline>
        </w:drawing>
      </w:r>
    </w:p>
    <w:p w14:paraId="4E983EF9" w14:textId="77777777" w:rsidR="00B3213D" w:rsidRPr="00DF0459" w:rsidRDefault="00B3213D" w:rsidP="00B3213D">
      <w:pPr>
        <w:rPr>
          <w:lang w:val="mn-MN"/>
        </w:rPr>
      </w:pPr>
      <w:bookmarkStart w:id="20" w:name="_Toc219805691"/>
    </w:p>
    <w:p w14:paraId="604EB6F2" w14:textId="72DE20AB" w:rsidR="00B3213D" w:rsidRPr="00DF0459" w:rsidRDefault="00B3213D" w:rsidP="00B3213D">
      <w:pPr>
        <w:pStyle w:val="ListParagraph"/>
        <w:numPr>
          <w:ilvl w:val="0"/>
          <w:numId w:val="45"/>
        </w:numPr>
        <w:rPr>
          <w:rFonts w:ascii="Times New Roman" w:hAnsi="Times New Roman" w:cs="Times New Roman"/>
          <w:lang w:val="mn-MN"/>
        </w:rPr>
      </w:pPr>
      <w:r w:rsidRPr="00DF0459">
        <w:rPr>
          <w:rFonts w:ascii="Times New Roman" w:hAnsi="Times New Roman" w:cs="Times New Roman"/>
          <w:lang w:val="mn-MN"/>
        </w:rPr>
        <w:t>Use case диаграмм</w:t>
      </w:r>
      <w:bookmarkEnd w:id="20"/>
    </w:p>
    <w:p w14:paraId="50061DA6" w14:textId="77777777" w:rsidR="00B3213D" w:rsidRPr="00DF0459" w:rsidRDefault="00B3213D" w:rsidP="00AA281C">
      <w:pPr>
        <w:rPr>
          <w:lang w:val="mn-MN"/>
        </w:rPr>
      </w:pPr>
      <w:r w:rsidRPr="00DF0459">
        <w:rPr>
          <w:noProof/>
          <w:lang w:val="mn-MN"/>
        </w:rPr>
        <w:drawing>
          <wp:inline distT="0" distB="0" distL="0" distR="0" wp14:anchorId="464CFD1C" wp14:editId="1E91D3F1">
            <wp:extent cx="4191000" cy="4728254"/>
            <wp:effectExtent l="0" t="0" r="0" b="0"/>
            <wp:docPr id="14894971" name="Picture 12" descr="The diagram illustrates a hierarchical structure of various systems and components, including online shopping, user interaction, data management, and system status, with a focus on user roles and functional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971" name="Picture 12" descr="The diagram illustrates a hierarchical structure of various systems and components, including online shopping, user interaction, data management, and system status, with a focus on user roles and functionalities.&#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11366" cy="4751230"/>
                    </a:xfrm>
                    <a:prstGeom prst="rect">
                      <a:avLst/>
                    </a:prstGeom>
                    <a:noFill/>
                    <a:ln>
                      <a:noFill/>
                    </a:ln>
                  </pic:spPr>
                </pic:pic>
              </a:graphicData>
            </a:graphic>
          </wp:inline>
        </w:drawing>
      </w:r>
    </w:p>
    <w:p w14:paraId="62D08B62" w14:textId="77777777" w:rsidR="00B3213D" w:rsidRPr="00DF0459" w:rsidRDefault="00B3213D" w:rsidP="00AA281C">
      <w:pPr>
        <w:rPr>
          <w:lang w:val="mn-MN"/>
        </w:rPr>
      </w:pPr>
      <w:r w:rsidRPr="00DF0459">
        <w:rPr>
          <w:noProof/>
          <w:lang w:val="mn-MN"/>
        </w:rPr>
        <w:lastRenderedPageBreak/>
        <w:drawing>
          <wp:inline distT="0" distB="0" distL="0" distR="0" wp14:anchorId="0E02E3D2" wp14:editId="695C1AD8">
            <wp:extent cx="4216400" cy="5726443"/>
            <wp:effectExtent l="0" t="0" r="0" b="7620"/>
            <wp:docPr id="111837297" name="Picture 14" descr="The diagram illustrates a restaurant ordering process, detailing various statuses and actions such as ordering, checking, and prepa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7297" name="Picture 14" descr="The diagram illustrates a restaurant ordering process, detailing various statuses and actions such as ordering, checking, and preparation.&#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28235" cy="5742517"/>
                    </a:xfrm>
                    <a:prstGeom prst="rect">
                      <a:avLst/>
                    </a:prstGeom>
                    <a:noFill/>
                    <a:ln>
                      <a:noFill/>
                    </a:ln>
                  </pic:spPr>
                </pic:pic>
              </a:graphicData>
            </a:graphic>
          </wp:inline>
        </w:drawing>
      </w:r>
    </w:p>
    <w:p w14:paraId="008F6928" w14:textId="77777777" w:rsidR="00B3213D" w:rsidRPr="00DF0459" w:rsidRDefault="00B3213D" w:rsidP="00B3213D">
      <w:pPr>
        <w:pStyle w:val="ListParagraph"/>
        <w:numPr>
          <w:ilvl w:val="0"/>
          <w:numId w:val="45"/>
        </w:numPr>
        <w:rPr>
          <w:rFonts w:ascii="Times New Roman" w:hAnsi="Times New Roman" w:cs="Times New Roman"/>
          <w:lang w:val="mn-MN"/>
        </w:rPr>
      </w:pPr>
      <w:bookmarkStart w:id="21" w:name="_Toc219805692"/>
      <w:r w:rsidRPr="00DF0459">
        <w:rPr>
          <w:rFonts w:ascii="Times New Roman" w:hAnsi="Times New Roman" w:cs="Times New Roman"/>
          <w:lang w:val="mn-MN"/>
        </w:rPr>
        <w:t>Class диаграмм</w:t>
      </w:r>
      <w:bookmarkEnd w:id="21"/>
    </w:p>
    <w:p w14:paraId="2FCDADC0" w14:textId="77777777" w:rsidR="00B3213D" w:rsidRPr="00DF0459" w:rsidRDefault="00B3213D" w:rsidP="00AA281C">
      <w:pPr>
        <w:rPr>
          <w:lang w:val="mn-MN"/>
        </w:rPr>
      </w:pPr>
    </w:p>
    <w:p w14:paraId="0E8C4B6D" w14:textId="77777777" w:rsidR="00B3213D" w:rsidRPr="00DF0459" w:rsidRDefault="00B3213D" w:rsidP="00AA281C">
      <w:pPr>
        <w:rPr>
          <w:lang w:val="mn-MN"/>
        </w:rPr>
      </w:pPr>
      <w:r w:rsidRPr="00DF0459">
        <w:rPr>
          <w:noProof/>
          <w:lang w:val="mn-MN"/>
        </w:rPr>
        <w:drawing>
          <wp:inline distT="0" distB="0" distL="0" distR="0" wp14:anchorId="4EA50822" wp14:editId="28AE61D2">
            <wp:extent cx="5775561" cy="2451100"/>
            <wp:effectExtent l="0" t="0" r="0" b="6350"/>
            <wp:docPr id="1009315935" name="Picture 1" descr="The image appears to be a complex flowchart or diagram, possibly representing a database schema or a data model with various entities and relationships. It includes elements such as restaurants, cuisine types, and various attributes like text fields and boolean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15935" name="Picture 1" descr="The image appears to be a complex flowchart or diagram, possibly representing a database schema or a data model with various entities and relationships. It includes elements such as restaurants, cuisine types, and various attributes like text fields and boolean values.&#10;&#10;AI-generated content may be incorrect."/>
                    <pic:cNvPicPr/>
                  </pic:nvPicPr>
                  <pic:blipFill>
                    <a:blip r:embed="rId28"/>
                    <a:stretch>
                      <a:fillRect/>
                    </a:stretch>
                  </pic:blipFill>
                  <pic:spPr>
                    <a:xfrm>
                      <a:off x="0" y="0"/>
                      <a:ext cx="5784309" cy="2454813"/>
                    </a:xfrm>
                    <a:prstGeom prst="rect">
                      <a:avLst/>
                    </a:prstGeom>
                  </pic:spPr>
                </pic:pic>
              </a:graphicData>
            </a:graphic>
          </wp:inline>
        </w:drawing>
      </w:r>
    </w:p>
    <w:p w14:paraId="1B7554BA" w14:textId="53744816" w:rsidR="00B3213D" w:rsidRPr="00DF0459" w:rsidRDefault="00B3213D" w:rsidP="00B3213D">
      <w:pPr>
        <w:pStyle w:val="ListParagraph"/>
        <w:numPr>
          <w:ilvl w:val="0"/>
          <w:numId w:val="45"/>
        </w:numPr>
        <w:rPr>
          <w:rFonts w:ascii="Times New Roman" w:hAnsi="Times New Roman" w:cs="Times New Roman"/>
          <w:lang w:val="mn-MN"/>
        </w:rPr>
      </w:pPr>
      <w:bookmarkStart w:id="22" w:name="_Toc219805693"/>
      <w:r w:rsidRPr="00DF0459">
        <w:rPr>
          <w:rFonts w:ascii="Times New Roman" w:hAnsi="Times New Roman" w:cs="Times New Roman"/>
          <w:lang w:val="mn-MN"/>
        </w:rPr>
        <w:lastRenderedPageBreak/>
        <w:t>Sequence диаграмм</w:t>
      </w:r>
      <w:bookmarkEnd w:id="22"/>
      <w:r w:rsidRPr="00DF0459">
        <w:rPr>
          <w:rFonts w:ascii="Times New Roman" w:hAnsi="Times New Roman" w:cs="Times New Roman"/>
          <w:lang w:val="mn-MN"/>
        </w:rPr>
        <w:tab/>
      </w:r>
    </w:p>
    <w:p w14:paraId="454CD68E" w14:textId="77777777" w:rsidR="00B3213D" w:rsidRPr="00DF0459" w:rsidRDefault="00B3213D" w:rsidP="00AA281C">
      <w:pPr>
        <w:rPr>
          <w:lang w:val="mn-MN"/>
        </w:rPr>
      </w:pPr>
      <w:r w:rsidRPr="00DF0459">
        <w:rPr>
          <w:b/>
          <w:bCs/>
          <w:noProof/>
          <w:lang w:val="mn-MN"/>
        </w:rPr>
        <w:drawing>
          <wp:inline distT="0" distB="0" distL="0" distR="0" wp14:anchorId="36A90766" wp14:editId="4FB9A140">
            <wp:extent cx="5770880" cy="7453899"/>
            <wp:effectExtent l="0" t="0" r="1270" b="0"/>
            <wp:docPr id="1069234397" name="Picture 2" descr="The text appears to be a flowchart or process diagram outlining a series of steps or stages in a system, likely related to a financial or administrative process, including terms like 'system', 'data', 'input', 'output', and specific actions like 'save', 'submit', 'confi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34397" name="Picture 2" descr="The text appears to be a flowchart or process diagram outlining a series of steps or stages in a system, likely related to a financial or administrative process, including terms like 'system', 'data', 'input', 'output', and specific actions like 'save', 'submit', 'confirm'.&#10;&#10;AI-generated content may be incorrect."/>
                    <pic:cNvPicPr/>
                  </pic:nvPicPr>
                  <pic:blipFill>
                    <a:blip r:embed="rId29"/>
                    <a:stretch>
                      <a:fillRect/>
                    </a:stretch>
                  </pic:blipFill>
                  <pic:spPr>
                    <a:xfrm>
                      <a:off x="0" y="0"/>
                      <a:ext cx="5785102" cy="7472269"/>
                    </a:xfrm>
                    <a:prstGeom prst="rect">
                      <a:avLst/>
                    </a:prstGeom>
                  </pic:spPr>
                </pic:pic>
              </a:graphicData>
            </a:graphic>
          </wp:inline>
        </w:drawing>
      </w:r>
    </w:p>
    <w:p w14:paraId="0584655C" w14:textId="77777777" w:rsidR="00B3213D" w:rsidRPr="00DF0459" w:rsidRDefault="00B3213D" w:rsidP="00AA281C">
      <w:pPr>
        <w:rPr>
          <w:lang w:val="mn-MN"/>
        </w:rPr>
      </w:pPr>
    </w:p>
    <w:p w14:paraId="4E61DD41" w14:textId="77777777" w:rsidR="00B3213D" w:rsidRPr="00DF0459" w:rsidRDefault="00B3213D" w:rsidP="00AA281C">
      <w:pPr>
        <w:rPr>
          <w:lang w:val="mn-MN"/>
        </w:rPr>
      </w:pPr>
    </w:p>
    <w:p w14:paraId="12940D5C" w14:textId="77777777" w:rsidR="00B3213D" w:rsidRPr="00DF0459" w:rsidRDefault="00B3213D" w:rsidP="00AA281C">
      <w:pPr>
        <w:rPr>
          <w:lang w:val="mn-MN"/>
        </w:rPr>
      </w:pPr>
    </w:p>
    <w:p w14:paraId="7DD97418" w14:textId="77777777" w:rsidR="00B3213D" w:rsidRPr="00DF0459" w:rsidRDefault="00B3213D" w:rsidP="00AA281C">
      <w:pPr>
        <w:rPr>
          <w:lang w:val="mn-MN"/>
        </w:rPr>
      </w:pPr>
    </w:p>
    <w:p w14:paraId="17A90DDB" w14:textId="448FEB52" w:rsidR="00B3213D" w:rsidRPr="00DF0459" w:rsidRDefault="00B3213D" w:rsidP="00AA281C">
      <w:pPr>
        <w:pStyle w:val="ListParagraph"/>
        <w:numPr>
          <w:ilvl w:val="0"/>
          <w:numId w:val="45"/>
        </w:numPr>
        <w:rPr>
          <w:rFonts w:ascii="Times New Roman" w:hAnsi="Times New Roman" w:cs="Times New Roman"/>
          <w:lang w:val="mn-MN"/>
        </w:rPr>
      </w:pPr>
      <w:bookmarkStart w:id="23" w:name="_Toc219805694"/>
      <w:r w:rsidRPr="00DF0459">
        <w:rPr>
          <w:rFonts w:ascii="Times New Roman" w:hAnsi="Times New Roman" w:cs="Times New Roman"/>
          <w:lang w:val="mn-MN"/>
        </w:rPr>
        <w:lastRenderedPageBreak/>
        <w:t>State chart диаграмм</w:t>
      </w:r>
      <w:bookmarkEnd w:id="23"/>
      <w:r w:rsidRPr="00DF0459">
        <w:rPr>
          <w:rFonts w:ascii="Times New Roman" w:hAnsi="Times New Roman" w:cs="Times New Roman"/>
          <w:lang w:val="mn-MN"/>
        </w:rPr>
        <w:t xml:space="preserve"> </w:t>
      </w:r>
      <w:bookmarkStart w:id="24" w:name="_Toc219805695"/>
      <w:r w:rsidRPr="00DF0459">
        <w:rPr>
          <w:rFonts w:ascii="Times New Roman" w:hAnsi="Times New Roman" w:cs="Times New Roman"/>
          <w:lang w:val="mn-MN"/>
        </w:rPr>
        <w:t>Activity  диаграмм</w:t>
      </w:r>
      <w:bookmarkEnd w:id="24"/>
    </w:p>
    <w:p w14:paraId="10530DA0" w14:textId="66090AC8" w:rsidR="00427F89" w:rsidRPr="00DF0459" w:rsidRDefault="00B3213D" w:rsidP="00AA281C">
      <w:pPr>
        <w:rPr>
          <w:lang w:val="mn-MN"/>
        </w:rPr>
      </w:pPr>
      <w:r w:rsidRPr="00DF0459">
        <w:rPr>
          <w:noProof/>
          <w:lang w:val="mn-MN"/>
        </w:rPr>
        <w:drawing>
          <wp:inline distT="0" distB="0" distL="0" distR="0" wp14:anchorId="5692950F" wp14:editId="1F6C0565">
            <wp:extent cx="2752725" cy="7919389"/>
            <wp:effectExtent l="0" t="0" r="0" b="5715"/>
            <wp:docPr id="1047906670" name="Picture 3" descr="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06670" name="Picture 3" descr="wealth,&#10;&#10;AI-generated content may be incorrect."/>
                    <pic:cNvPicPr/>
                  </pic:nvPicPr>
                  <pic:blipFill>
                    <a:blip r:embed="rId30"/>
                    <a:stretch>
                      <a:fillRect/>
                    </a:stretch>
                  </pic:blipFill>
                  <pic:spPr>
                    <a:xfrm>
                      <a:off x="0" y="0"/>
                      <a:ext cx="2757155" cy="7932133"/>
                    </a:xfrm>
                    <a:prstGeom prst="rect">
                      <a:avLst/>
                    </a:prstGeom>
                  </pic:spPr>
                </pic:pic>
              </a:graphicData>
            </a:graphic>
          </wp:inline>
        </w:drawing>
      </w:r>
      <w:r w:rsidRPr="00DF0459">
        <w:rPr>
          <w:noProof/>
          <w:lang w:val="mn-MN"/>
        </w:rPr>
        <w:drawing>
          <wp:inline distT="0" distB="0" distL="0" distR="0" wp14:anchorId="03EF80CA" wp14:editId="0E17B1CF">
            <wp:extent cx="2676525" cy="8209578"/>
            <wp:effectExtent l="0" t="0" r="0" b="1270"/>
            <wp:docPr id="59342548" name="Picture 4" descr="The text appears to be a flowchart or decision tree in the Mongolian language, offering a series of questions and answers related to various activities or topics, such as types of restaurants, shopping, and ordering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2548" name="Picture 4" descr="The text appears to be a flowchart or decision tree in the Mongolian language, offering a series of questions and answers related to various activities or topics, such as types of restaurants, shopping, and ordering food.&#10;&#10;AI-generated content may be incorrect."/>
                    <pic:cNvPicPr/>
                  </pic:nvPicPr>
                  <pic:blipFill>
                    <a:blip r:embed="rId31"/>
                    <a:stretch>
                      <a:fillRect/>
                    </a:stretch>
                  </pic:blipFill>
                  <pic:spPr>
                    <a:xfrm>
                      <a:off x="0" y="0"/>
                      <a:ext cx="2689615" cy="8249727"/>
                    </a:xfrm>
                    <a:prstGeom prst="rect">
                      <a:avLst/>
                    </a:prstGeom>
                  </pic:spPr>
                </pic:pic>
              </a:graphicData>
            </a:graphic>
          </wp:inline>
        </w:drawing>
      </w:r>
      <w:r w:rsidR="0029762C" w:rsidRPr="00DF0459">
        <w:rPr>
          <w:noProof/>
          <w:lang w:val="mn-MN"/>
        </w:rPr>
        <mc:AlternateContent>
          <mc:Choice Requires="wps">
            <w:drawing>
              <wp:anchor distT="0" distB="0" distL="114300" distR="114300" simplePos="0" relativeHeight="251701248" behindDoc="0" locked="0" layoutInCell="1" allowOverlap="1" wp14:anchorId="1F877821" wp14:editId="13A34C72">
                <wp:simplePos x="0" y="0"/>
                <wp:positionH relativeFrom="margin">
                  <wp:posOffset>2827020</wp:posOffset>
                </wp:positionH>
                <wp:positionV relativeFrom="paragraph">
                  <wp:posOffset>4916061</wp:posOffset>
                </wp:positionV>
                <wp:extent cx="286603" cy="286603"/>
                <wp:effectExtent l="0" t="0" r="0" b="0"/>
                <wp:wrapNone/>
                <wp:docPr id="44" name="Text Box 44"/>
                <wp:cNvGraphicFramePr/>
                <a:graphic xmlns:a="http://schemas.openxmlformats.org/drawingml/2006/main">
                  <a:graphicData uri="http://schemas.microsoft.com/office/word/2010/wordprocessingShape">
                    <wps:wsp>
                      <wps:cNvSpPr txBox="1"/>
                      <wps:spPr>
                        <a:xfrm>
                          <a:off x="0" y="0"/>
                          <a:ext cx="286603" cy="286603"/>
                        </a:xfrm>
                        <a:prstGeom prst="rect">
                          <a:avLst/>
                        </a:prstGeom>
                        <a:solidFill>
                          <a:schemeClr val="lt1"/>
                        </a:solidFill>
                        <a:ln w="6350">
                          <a:noFill/>
                        </a:ln>
                      </wps:spPr>
                      <wps:txbx>
                        <w:txbxContent>
                          <w:p w14:paraId="01D3A667" w14:textId="5F818A86" w:rsidR="00D14338" w:rsidRPr="004C1AFB" w:rsidRDefault="00D14338" w:rsidP="004C1AFB">
                            <w:pPr>
                              <w:jc w:val="center"/>
                              <w:rPr>
                                <w:noProof/>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877821" id="_x0000_t202" coordsize="21600,21600" o:spt="202" path="m,l,21600r21600,l21600,xe">
                <v:stroke joinstyle="miter"/>
                <v:path gradientshapeok="t" o:connecttype="rect"/>
              </v:shapetype>
              <v:shape id="Text Box 44" o:spid="_x0000_s1026" type="#_x0000_t202" style="position:absolute;left:0;text-align:left;margin-left:222.6pt;margin-top:387.1pt;width:22.55pt;height:22.5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" fillcolor="white [3201]" stroked="f" strokeweight=".5pt">
                <v:textbox>
                  <w:txbxContent>
                    <w:p w14:paraId="01D3A667" w14:textId="5F818A86" w:rsidR="00D14338" w:rsidRPr="004C1AFB" w:rsidRDefault="00D14338" w:rsidP="004C1AFB">
                      <w:pPr>
                        <w:jc w:val="center"/>
                        <w:rPr>
                          <w:noProof/>
                          <w:lang w:val="en-US"/>
                        </w:rPr>
                      </w:pPr>
                    </w:p>
                  </w:txbxContent>
                </v:textbox>
                <w10:wrap anchorx="margin"/>
              </v:shape>
            </w:pict>
          </mc:Fallback>
        </mc:AlternateContent>
      </w:r>
    </w:p>
    <w:p w14:paraId="5D8CDC92" w14:textId="399543FB" w:rsidR="00D90232" w:rsidRPr="00DF0459" w:rsidRDefault="001F6E55" w:rsidP="00D90232">
      <w:pPr>
        <w:pStyle w:val="Heading1"/>
        <w:numPr>
          <w:ilvl w:val="0"/>
          <w:numId w:val="0"/>
        </w:numPr>
        <w:ind w:left="360"/>
        <w:jc w:val="left"/>
        <w:rPr>
          <w:lang w:val="mn-MN"/>
        </w:rPr>
      </w:pPr>
      <w:bookmarkStart w:id="25" w:name="_Toc518744847"/>
      <w:bookmarkStart w:id="26" w:name="_Toc518744981"/>
      <w:bookmarkStart w:id="27" w:name="_Toc181692201"/>
      <w:bookmarkStart w:id="28" w:name="_Toc509402057"/>
      <w:bookmarkEnd w:id="25"/>
      <w:bookmarkEnd w:id="26"/>
      <w:r w:rsidRPr="00DF0459">
        <w:rPr>
          <w:lang w:val="mn-MN"/>
        </w:rPr>
        <w:lastRenderedPageBreak/>
        <w:t>дүгнэлт</w:t>
      </w:r>
      <w:bookmarkEnd w:id="27"/>
      <w:r w:rsidRPr="00DF0459">
        <w:rPr>
          <w:lang w:val="mn-MN"/>
        </w:rPr>
        <w:t xml:space="preserve"> </w:t>
      </w:r>
      <w:bookmarkStart w:id="29" w:name="_Toc181692202"/>
      <w:bookmarkEnd w:id="28"/>
    </w:p>
    <w:p w14:paraId="1A92CCDF" w14:textId="1E091CDE" w:rsidR="00A80E95" w:rsidRPr="00DF0459" w:rsidRDefault="00A80E95" w:rsidP="00A80E95">
      <w:pPr>
        <w:pStyle w:val="Caption"/>
        <w:jc w:val="both"/>
        <w:rPr>
          <w:color w:val="000000"/>
          <w:lang w:val="mn-MN"/>
        </w:rPr>
      </w:pPr>
      <w:r w:rsidRPr="00DF0459">
        <w:rPr>
          <w:color w:val="000000"/>
          <w:lang w:val="mn-MN"/>
        </w:rPr>
        <w:t xml:space="preserve">    Энэхүү төслийн хүрээнд Django REST Framework болон Flutter технологид суурилсан онлайн хоол захиалга, хүргэлтийн нэгдсэн системийг амжилттай боловсрууллаа. Систем нь хэрэглэгч, ресторан, хүргэлтийн ажилтан, админ гэсэн олон түвшний хэрэглэгчийн эрхийн удирдлагатайгаар захиалга, төлбөр, хүргэлтийн процессыг бүрэн автоматжуулж чадсан.</w:t>
      </w:r>
    </w:p>
    <w:p w14:paraId="0CCA3A31" w14:textId="0D73601E" w:rsidR="00A80E95" w:rsidRPr="00DF0459" w:rsidRDefault="00A80E95" w:rsidP="00A80E95">
      <w:pPr>
        <w:pStyle w:val="Caption"/>
        <w:jc w:val="both"/>
        <w:rPr>
          <w:color w:val="000000"/>
          <w:lang w:val="mn-MN"/>
        </w:rPr>
      </w:pPr>
      <w:r w:rsidRPr="00DF0459">
        <w:rPr>
          <w:color w:val="000000"/>
          <w:lang w:val="mn-MN"/>
        </w:rPr>
        <w:t xml:space="preserve">    Хөгжүүлэлтийн явцад хэрэглэгчийн эрхийн ялгаа, захиалгын төлөвийн уялдаа, өгөгдлийн сангийн холбоосын төвөгтэй байдал зэрэг асуудлууд тулгарсан боловч role-based access control, төлөвийн логик стандартчилал, өгөгдлийн сангийн зохиомжийг оновчтой болгох замаар шийдвэрлэв. Мөн бодит цагийн мэдээлэл шинэчлэх шаардлагыг WebSocket технологиор амжилттай хэрэгжүүлсэн.</w:t>
      </w:r>
    </w:p>
    <w:p w14:paraId="785972B7" w14:textId="5042A383" w:rsidR="00A80E95" w:rsidRPr="00DF0459" w:rsidRDefault="00A80E95" w:rsidP="00A80E95">
      <w:pPr>
        <w:pStyle w:val="Caption"/>
        <w:jc w:val="both"/>
        <w:rPr>
          <w:color w:val="000000"/>
          <w:lang w:val="mn-MN"/>
        </w:rPr>
      </w:pPr>
      <w:r w:rsidRPr="00DF0459">
        <w:rPr>
          <w:color w:val="000000"/>
          <w:lang w:val="mn-MN"/>
        </w:rPr>
        <w:t xml:space="preserve">     Судалгааны үр дүнд бодит орчинд хэрэгжүүлэх боломжтой, өргөтгөх уян хатан архитектуртай онлайн хоол захиалга, хүргэлтийн системийг хөгжүүлсэн бөгөөд цаашид байршилд суурилсан үйлчилгээ, хиймэл оюунд суурилсан санал болгох системээр өргөжүүлэх бүрэн боломжтой гэж дүгнэв.</w:t>
      </w:r>
    </w:p>
    <w:p w14:paraId="7FF6AF31" w14:textId="49732F6D" w:rsidR="00D90232" w:rsidRPr="00DF0459" w:rsidRDefault="00D90232" w:rsidP="00D90232">
      <w:pPr>
        <w:pStyle w:val="Caption"/>
        <w:jc w:val="both"/>
        <w:rPr>
          <w:noProof/>
          <w:lang w:val="mn-MN"/>
        </w:rPr>
      </w:pPr>
      <w:r w:rsidRPr="00DF0459">
        <w:rPr>
          <w:noProof/>
          <w:lang w:val="mn-MN"/>
        </w:rPr>
        <w:t xml:space="preserve">      Энэхүү үйлдвэрлэлийн дадлагын хүрээнд </w:t>
      </w:r>
      <w:r w:rsidRPr="00DF0459">
        <w:rPr>
          <w:b/>
          <w:bCs/>
          <w:noProof/>
          <w:lang w:val="mn-MN"/>
        </w:rPr>
        <w:t>"MUBEREATS"</w:t>
      </w:r>
      <w:r w:rsidRPr="00DF0459">
        <w:rPr>
          <w:noProof/>
          <w:lang w:val="mn-MN"/>
        </w:rPr>
        <w:t xml:space="preserve"> төслийн </w:t>
      </w:r>
      <w:r w:rsidRPr="00DF0459">
        <w:rPr>
          <w:b/>
          <w:bCs/>
          <w:noProof/>
          <w:lang w:val="mn-MN"/>
        </w:rPr>
        <w:t>Бизнес шинжээчийн (Business Analyst)</w:t>
      </w:r>
      <w:r w:rsidRPr="00DF0459">
        <w:rPr>
          <w:noProof/>
          <w:lang w:val="mn-MN"/>
        </w:rPr>
        <w:t xml:space="preserve"> үүргийг гүйцэтгэж, техникийн бус шаардлагыг техникийн шийдэл болгон хөрвүүлэх, багуудын ажлын уялдаа холбоог хангах чиглэлээр амжилттай ажиллалаа. Дадлагын хугацаанд дараах үр дүнд хүрсэн байна:</w:t>
      </w:r>
    </w:p>
    <w:p w14:paraId="35ABE90E" w14:textId="77777777" w:rsidR="00D90232" w:rsidRPr="00DF0459" w:rsidRDefault="00D90232" w:rsidP="00D90232">
      <w:pPr>
        <w:pStyle w:val="Caption"/>
        <w:numPr>
          <w:ilvl w:val="0"/>
          <w:numId w:val="18"/>
        </w:numPr>
        <w:jc w:val="both"/>
        <w:rPr>
          <w:noProof/>
          <w:lang w:val="mn-MN"/>
        </w:rPr>
      </w:pPr>
      <w:r w:rsidRPr="00DF0459">
        <w:rPr>
          <w:b/>
          <w:bCs/>
          <w:noProof/>
          <w:lang w:val="mn-MN"/>
        </w:rPr>
        <w:t>Систем ба бизнесийн шинжилгээ:</w:t>
      </w:r>
      <w:r w:rsidRPr="00DF0459">
        <w:rPr>
          <w:noProof/>
          <w:lang w:val="mn-MN"/>
        </w:rPr>
        <w:t xml:space="preserve"> Төслийн зорилгыг тодорхойлж, хэрэглэгчийн болон системийн функциональ шаардлагуудыг нарийвчлан гаргасан. Ижил төстэй Uber Eats системийн кэйс дээр тулгуурлан бодит үйл явдлын зохиомж (Scenario) болон Use Case-үүдийг боловсруулж системийн логикийг тодорхой болгосон.</w:t>
      </w:r>
    </w:p>
    <w:p w14:paraId="1F189A7A" w14:textId="77777777" w:rsidR="00D90232" w:rsidRPr="00DF0459" w:rsidRDefault="00D90232" w:rsidP="00D90232">
      <w:pPr>
        <w:pStyle w:val="Caption"/>
        <w:numPr>
          <w:ilvl w:val="0"/>
          <w:numId w:val="18"/>
        </w:numPr>
        <w:jc w:val="both"/>
        <w:rPr>
          <w:noProof/>
          <w:lang w:val="mn-MN"/>
        </w:rPr>
      </w:pPr>
      <w:r w:rsidRPr="00DF0459">
        <w:rPr>
          <w:b/>
          <w:bCs/>
          <w:noProof/>
          <w:lang w:val="mn-MN"/>
        </w:rPr>
        <w:t>Багуудын хоорондын уялдаа холбоо (Bridge):</w:t>
      </w:r>
      <w:r w:rsidRPr="00DF0459">
        <w:rPr>
          <w:noProof/>
          <w:lang w:val="mn-MN"/>
        </w:rPr>
        <w:t xml:space="preserve"> Frontend багийн UI/UX шаардлагыг Backend багт дамжуулах, Backend-ийн үйлчилгээнүүдийг (Services) Frontend багт ойлгомжтойгоор тайлбарлах "гүүр" болж ажиллав. Ингэснээр хөгжүүлэлтийн явцад гарч болох ойлголтын зөрүүг арилгаж, бүтээмжийг нэмэгдүүлсэн.</w:t>
      </w:r>
    </w:p>
    <w:p w14:paraId="0DEAEC60" w14:textId="77777777" w:rsidR="00D90232" w:rsidRPr="00DF0459" w:rsidRDefault="00D90232" w:rsidP="00D90232">
      <w:pPr>
        <w:pStyle w:val="Caption"/>
        <w:numPr>
          <w:ilvl w:val="0"/>
          <w:numId w:val="18"/>
        </w:numPr>
        <w:jc w:val="both"/>
        <w:rPr>
          <w:noProof/>
          <w:lang w:val="mn-MN"/>
        </w:rPr>
      </w:pPr>
      <w:r w:rsidRPr="00DF0459">
        <w:rPr>
          <w:b/>
          <w:bCs/>
          <w:noProof/>
          <w:lang w:val="mn-MN"/>
        </w:rPr>
        <w:t>Техникийн баримт бичиг боловсруулалт:</w:t>
      </w:r>
      <w:r w:rsidRPr="00DF0459">
        <w:rPr>
          <w:noProof/>
          <w:lang w:val="mn-MN"/>
        </w:rPr>
        <w:t xml:space="preserve"> Системийн бүх үе шат, архитектурыг тусгасан 30 гаруй хуудас бүхий дэлгэрэнгүй баримт бичгийг стандартаар хөтөлсөн. Үүнд 10 гаруй төрлийн UML диаграмм (Class, Sequence, Activity гэх мэт) болон өгөгдлийн ерөнхий схемийг (ER Schema) Google Sheets ашиглан боловсруулж, Backend багийг нэгдсэн мэдээллээр хангасан.</w:t>
      </w:r>
    </w:p>
    <w:p w14:paraId="087ADF3E" w14:textId="77777777" w:rsidR="00D90232" w:rsidRPr="00DF0459" w:rsidRDefault="00D90232" w:rsidP="00D90232">
      <w:pPr>
        <w:pStyle w:val="Caption"/>
        <w:numPr>
          <w:ilvl w:val="0"/>
          <w:numId w:val="18"/>
        </w:numPr>
        <w:jc w:val="both"/>
        <w:rPr>
          <w:noProof/>
          <w:lang w:val="mn-MN"/>
        </w:rPr>
      </w:pPr>
      <w:r w:rsidRPr="00DF0459">
        <w:rPr>
          <w:b/>
          <w:bCs/>
          <w:noProof/>
          <w:lang w:val="mn-MN"/>
        </w:rPr>
        <w:t>Дата баазын зохиомж:</w:t>
      </w:r>
      <w:r w:rsidRPr="00DF0459">
        <w:rPr>
          <w:noProof/>
          <w:lang w:val="mn-MN"/>
        </w:rPr>
        <w:t xml:space="preserve"> NeonDB (Serverless PostgreSQL) ашиглан өгөгдлийн санг үүсгэж, системийн логик бүтэц, хүснэгт хоорондын хамаарлыг оновчтой тодорхойлж ажилласан.</w:t>
      </w:r>
    </w:p>
    <w:p w14:paraId="6CD3021F" w14:textId="646B5716" w:rsidR="00D90232" w:rsidRPr="00DF0459" w:rsidRDefault="00D90232" w:rsidP="00D90232">
      <w:pPr>
        <w:pStyle w:val="Caption"/>
        <w:jc w:val="both"/>
        <w:rPr>
          <w:noProof/>
          <w:lang w:val="mn-MN"/>
        </w:rPr>
      </w:pPr>
      <w:r w:rsidRPr="00DF0459">
        <w:rPr>
          <w:noProof/>
          <w:lang w:val="mn-MN"/>
        </w:rPr>
        <w:t xml:space="preserve">     Дадлагын үр дүнд программ хангамжийн төслийн менежмент, шаардлагын шинжилгээ болон баримт бичиг боловсруулах мэргэжлийн чадвараа ахиулсан бөгөөд Бизнес шинжээч хүний зүгээс төслийг бүхэлд нь хэрхэн системийн түвшинд харах арга зүйд суралцлаа.</w:t>
      </w:r>
    </w:p>
    <w:p w14:paraId="64A8F8C6" w14:textId="76054CBB" w:rsidR="00D50F01" w:rsidRPr="00DF0459" w:rsidRDefault="00D50F01" w:rsidP="00D90232">
      <w:pPr>
        <w:pStyle w:val="Caption"/>
        <w:jc w:val="both"/>
        <w:rPr>
          <w:noProof/>
          <w:lang w:val="mn-MN"/>
        </w:rPr>
      </w:pPr>
    </w:p>
    <w:p w14:paraId="69B1D034" w14:textId="77777777" w:rsidR="00AA281C" w:rsidRPr="00DF0459" w:rsidRDefault="00AA281C" w:rsidP="00AA281C">
      <w:pPr>
        <w:rPr>
          <w:lang w:val="mn-MN"/>
        </w:rPr>
      </w:pPr>
    </w:p>
    <w:p w14:paraId="043E898B" w14:textId="446877DA" w:rsidR="00D424EB" w:rsidRPr="00DF0459" w:rsidRDefault="001F6E55" w:rsidP="0064006F">
      <w:pPr>
        <w:pStyle w:val="Heading1"/>
        <w:numPr>
          <w:ilvl w:val="0"/>
          <w:numId w:val="0"/>
        </w:numPr>
        <w:spacing w:before="0"/>
        <w:ind w:left="360" w:hanging="360"/>
        <w:jc w:val="both"/>
        <w:rPr>
          <w:lang w:val="mn-MN"/>
        </w:rPr>
      </w:pPr>
      <w:r w:rsidRPr="00DF0459">
        <w:rPr>
          <w:lang w:val="mn-MN"/>
        </w:rPr>
        <w:lastRenderedPageBreak/>
        <w:t>АШИГЛАСАН НОМ ЗҮЙ</w:t>
      </w:r>
      <w:bookmarkEnd w:id="29"/>
      <w:r w:rsidRPr="00DF0459">
        <w:rPr>
          <w:lang w:val="mn-MN"/>
        </w:rPr>
        <w:t xml:space="preserve"> </w:t>
      </w:r>
    </w:p>
    <w:p w14:paraId="48E42F86" w14:textId="6AD9EC45" w:rsidR="00900252" w:rsidRPr="00DF0459" w:rsidRDefault="00900252" w:rsidP="009246C6">
      <w:pPr>
        <w:pStyle w:val="ListParagraph"/>
        <w:numPr>
          <w:ilvl w:val="0"/>
          <w:numId w:val="4"/>
        </w:numPr>
        <w:jc w:val="both"/>
        <w:rPr>
          <w:rFonts w:ascii="Times New Roman" w:hAnsi="Times New Roman" w:cs="Times New Roman"/>
          <w:lang w:val="mn-MN"/>
        </w:rPr>
      </w:pPr>
      <w:bookmarkStart w:id="30" w:name="_Toc518744850"/>
      <w:bookmarkStart w:id="31" w:name="_Toc518744984"/>
      <w:bookmarkEnd w:id="30"/>
      <w:bookmarkEnd w:id="31"/>
      <w:r w:rsidRPr="00DF0459">
        <w:rPr>
          <w:rFonts w:ascii="Times New Roman" w:hAnsi="Times New Roman" w:cs="Times New Roman"/>
          <w:lang w:val="mn-MN"/>
        </w:rPr>
        <w:t>Youtube</w:t>
      </w:r>
    </w:p>
    <w:p w14:paraId="13646EA3" w14:textId="6E7F17EC" w:rsidR="00A32900" w:rsidRPr="00DF0459" w:rsidRDefault="005B21AB" w:rsidP="009246C6">
      <w:pPr>
        <w:pStyle w:val="ListParagraph"/>
        <w:numPr>
          <w:ilvl w:val="0"/>
          <w:numId w:val="4"/>
        </w:numPr>
        <w:jc w:val="both"/>
        <w:rPr>
          <w:rFonts w:ascii="Times New Roman" w:hAnsi="Times New Roman" w:cs="Times New Roman"/>
          <w:lang w:val="mn-MN"/>
        </w:rPr>
      </w:pPr>
      <w:r w:rsidRPr="00DF0459">
        <w:rPr>
          <w:rFonts w:ascii="Times New Roman" w:hAnsi="Times New Roman" w:cs="Times New Roman"/>
          <w:lang w:val="mn-MN"/>
        </w:rPr>
        <w:t>Neon.db</w:t>
      </w:r>
    </w:p>
    <w:p w14:paraId="68A528DA" w14:textId="41A82207" w:rsidR="005B21AB" w:rsidRPr="00DF0459" w:rsidRDefault="005B21AB" w:rsidP="009246C6">
      <w:pPr>
        <w:pStyle w:val="ListParagraph"/>
        <w:numPr>
          <w:ilvl w:val="0"/>
          <w:numId w:val="4"/>
        </w:numPr>
        <w:jc w:val="both"/>
        <w:rPr>
          <w:rFonts w:ascii="Times New Roman" w:hAnsi="Times New Roman" w:cs="Times New Roman"/>
          <w:lang w:val="mn-MN"/>
        </w:rPr>
      </w:pPr>
      <w:r w:rsidRPr="00DF0459">
        <w:rPr>
          <w:rFonts w:ascii="Times New Roman" w:hAnsi="Times New Roman" w:cs="Times New Roman"/>
          <w:lang w:val="mn-MN"/>
        </w:rPr>
        <w:t>Gemini.google.com</w:t>
      </w:r>
    </w:p>
    <w:p w14:paraId="089181FF" w14:textId="53CB4DAF" w:rsidR="005B21AB" w:rsidRPr="00DF0459" w:rsidRDefault="005B21AB" w:rsidP="009246C6">
      <w:pPr>
        <w:pStyle w:val="ListParagraph"/>
        <w:numPr>
          <w:ilvl w:val="0"/>
          <w:numId w:val="4"/>
        </w:numPr>
        <w:jc w:val="both"/>
        <w:rPr>
          <w:rFonts w:ascii="Times New Roman" w:hAnsi="Times New Roman" w:cs="Times New Roman"/>
          <w:lang w:val="mn-MN"/>
        </w:rPr>
      </w:pPr>
      <w:r w:rsidRPr="00DF0459">
        <w:rPr>
          <w:rFonts w:ascii="Times New Roman" w:hAnsi="Times New Roman" w:cs="Times New Roman"/>
          <w:lang w:val="mn-MN"/>
        </w:rPr>
        <w:t>Chatgpt.com</w:t>
      </w:r>
    </w:p>
    <w:sectPr w:rsidR="005B21AB" w:rsidRPr="00DF0459" w:rsidSect="00AA281C">
      <w:footerReference w:type="default" r:id="rId32"/>
      <w:type w:val="continuous"/>
      <w:pgSz w:w="11906" w:h="16838"/>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BC73D" w14:textId="77777777" w:rsidR="009552A6" w:rsidRDefault="009552A6">
      <w:r>
        <w:separator/>
      </w:r>
    </w:p>
  </w:endnote>
  <w:endnote w:type="continuationSeparator" w:id="0">
    <w:p w14:paraId="24FE8864" w14:textId="77777777" w:rsidR="009552A6" w:rsidRDefault="009552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Mon">
    <w:charset w:val="00"/>
    <w:family w:val="swiss"/>
    <w:pitch w:val="variable"/>
    <w:sig w:usb0="00000201" w:usb1="00000000" w:usb2="00000000" w:usb3="00000000" w:csb0="00000005" w:csb1="00000000"/>
  </w:font>
  <w:font w:name="Arial Unicode MS">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1C190" w14:textId="77777777" w:rsidR="00D14338" w:rsidRDefault="00D1433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21B6491" w14:textId="77777777" w:rsidR="00D14338" w:rsidRDefault="00D1433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8814630"/>
      <w:docPartObj>
        <w:docPartGallery w:val="Page Numbers (Bottom of Page)"/>
        <w:docPartUnique/>
      </w:docPartObj>
    </w:sdtPr>
    <w:sdtEndPr>
      <w:rPr>
        <w:noProof/>
      </w:rPr>
    </w:sdtEndPr>
    <w:sdtContent>
      <w:p w14:paraId="515861F7" w14:textId="5F76CB90" w:rsidR="006768AD" w:rsidRDefault="006768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8D399F" w14:textId="07C02D0D" w:rsidR="00D14338" w:rsidRPr="00030896" w:rsidRDefault="00D14338" w:rsidP="004C1AFB">
    <w:pPr>
      <w:pStyle w:val="Footer"/>
      <w:spacing w:line="276" w:lineRule="auto"/>
      <w:jc w:val="cen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3333291"/>
      <w:docPartObj>
        <w:docPartGallery w:val="Page Numbers (Bottom of Page)"/>
        <w:docPartUnique/>
      </w:docPartObj>
    </w:sdtPr>
    <w:sdtEndPr>
      <w:rPr>
        <w:noProof/>
      </w:rPr>
    </w:sdtEndPr>
    <w:sdtContent>
      <w:p w14:paraId="4790258C" w14:textId="31D51C4C" w:rsidR="007C578C" w:rsidRDefault="007C578C" w:rsidP="005F40B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901BFF" w14:textId="4A0B984D" w:rsidR="00D14338" w:rsidRDefault="00D14338" w:rsidP="00D54A5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80C06" w14:textId="77777777" w:rsidR="009552A6" w:rsidRDefault="009552A6">
      <w:r>
        <w:separator/>
      </w:r>
    </w:p>
  </w:footnote>
  <w:footnote w:type="continuationSeparator" w:id="0">
    <w:p w14:paraId="07FA4446" w14:textId="77777777" w:rsidR="009552A6" w:rsidRDefault="009552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EC86D" w14:textId="77777777" w:rsidR="00D14338" w:rsidRDefault="00D14338" w:rsidP="00F94DBD">
    <w:pPr>
      <w:tabs>
        <w:tab w:val="left" w:pos="3940"/>
      </w:tabs>
      <w:spacing w:line="276" w:lineRule="auto"/>
      <w:jc w:val="center"/>
      <w:rPr>
        <w:rFonts w:eastAsiaTheme="minorEastAsia" w:cstheme="minorBidi"/>
        <w:b/>
        <w:sz w:val="32"/>
        <w:szCs w:val="32"/>
        <w:lang w:val="mn-MN"/>
      </w:rPr>
    </w:pPr>
    <w:r>
      <w:rPr>
        <w:rFonts w:eastAsiaTheme="minorEastAsia" w:cstheme="minorBidi"/>
        <w:b/>
        <w:noProof/>
        <w:sz w:val="32"/>
        <w:szCs w:val="32"/>
        <w:lang w:val="en-US"/>
      </w:rPr>
      <w:drawing>
        <wp:anchor distT="0" distB="0" distL="114300" distR="114300" simplePos="0" relativeHeight="251658240" behindDoc="0" locked="0" layoutInCell="1" allowOverlap="1" wp14:anchorId="7155E321" wp14:editId="06F76154">
          <wp:simplePos x="0" y="0"/>
          <wp:positionH relativeFrom="column">
            <wp:posOffset>2393323</wp:posOffset>
          </wp:positionH>
          <wp:positionV relativeFrom="paragraph">
            <wp:posOffset>66040</wp:posOffset>
          </wp:positionV>
          <wp:extent cx="1009402" cy="1009402"/>
          <wp:effectExtent l="0" t="0" r="0" b="635"/>
          <wp:wrapNone/>
          <wp:docPr id="940947997" name="Picture 940947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Mandakh.png"/>
                  <pic:cNvPicPr/>
                </pic:nvPicPr>
                <pic:blipFill>
                  <a:blip r:embed="rId1">
                    <a:extLst>
                      <a:ext uri="{28A0092B-C50C-407E-A947-70E740481C1C}">
                        <a14:useLocalDpi xmlns:a14="http://schemas.microsoft.com/office/drawing/2010/main" val="0"/>
                      </a:ext>
                    </a:extLst>
                  </a:blip>
                  <a:stretch>
                    <a:fillRect/>
                  </a:stretch>
                </pic:blipFill>
                <pic:spPr>
                  <a:xfrm>
                    <a:off x="0" y="0"/>
                    <a:ext cx="1009402" cy="1009402"/>
                  </a:xfrm>
                  <a:prstGeom prst="rect">
                    <a:avLst/>
                  </a:prstGeom>
                </pic:spPr>
              </pic:pic>
            </a:graphicData>
          </a:graphic>
          <wp14:sizeRelH relativeFrom="page">
            <wp14:pctWidth>0</wp14:pctWidth>
          </wp14:sizeRelH>
          <wp14:sizeRelV relativeFrom="page">
            <wp14:pctHeight>0</wp14:pctHeight>
          </wp14:sizeRelV>
        </wp:anchor>
      </w:drawing>
    </w:r>
  </w:p>
  <w:p w14:paraId="2C4BE05B" w14:textId="77777777" w:rsidR="00D14338" w:rsidRDefault="00D14338" w:rsidP="00F94DBD">
    <w:pPr>
      <w:tabs>
        <w:tab w:val="left" w:pos="3940"/>
      </w:tabs>
      <w:spacing w:line="276" w:lineRule="auto"/>
      <w:rPr>
        <w:rFonts w:eastAsiaTheme="minorEastAsia" w:cstheme="minorBidi"/>
        <w:b/>
        <w:sz w:val="32"/>
        <w:szCs w:val="32"/>
        <w:lang w:val="mn-MN"/>
      </w:rPr>
    </w:pPr>
    <w:r>
      <w:rPr>
        <w:rFonts w:eastAsiaTheme="minorEastAsia" w:cstheme="minorBidi"/>
        <w:b/>
        <w:sz w:val="32"/>
        <w:szCs w:val="32"/>
        <w:lang w:val="mn-MN"/>
      </w:rPr>
      <w:t xml:space="preserve">          </w:t>
    </w:r>
  </w:p>
  <w:p w14:paraId="75EAC5F7" w14:textId="77777777" w:rsidR="00D14338" w:rsidRDefault="00D14338" w:rsidP="001F6E55">
    <w:pPr>
      <w:tabs>
        <w:tab w:val="left" w:pos="3940"/>
      </w:tabs>
      <w:spacing w:line="276" w:lineRule="auto"/>
      <w:jc w:val="center"/>
      <w:rPr>
        <w:rFonts w:eastAsiaTheme="minorEastAsia" w:cstheme="minorBidi"/>
        <w:b/>
        <w:sz w:val="32"/>
        <w:szCs w:val="32"/>
        <w:lang w:val="mn-MN"/>
      </w:rPr>
    </w:pPr>
  </w:p>
  <w:p w14:paraId="4AB99CCD" w14:textId="77777777" w:rsidR="00D14338" w:rsidRDefault="00D14338" w:rsidP="001F6E55">
    <w:pPr>
      <w:tabs>
        <w:tab w:val="left" w:pos="3940"/>
      </w:tabs>
      <w:spacing w:line="276" w:lineRule="auto"/>
      <w:jc w:val="center"/>
      <w:rPr>
        <w:rFonts w:eastAsiaTheme="minorEastAsia" w:cstheme="minorBidi"/>
        <w:b/>
        <w:sz w:val="32"/>
        <w:szCs w:val="32"/>
        <w:lang w:val="en-US"/>
      </w:rPr>
    </w:pPr>
  </w:p>
  <w:p w14:paraId="4DC138EB" w14:textId="77777777" w:rsidR="00D14338" w:rsidRDefault="00D14338" w:rsidP="00BD703F">
    <w:pPr>
      <w:tabs>
        <w:tab w:val="left" w:pos="3940"/>
      </w:tabs>
      <w:spacing w:line="276" w:lineRule="auto"/>
      <w:jc w:val="center"/>
    </w:pPr>
    <w:r>
      <w:rPr>
        <w:rFonts w:eastAsiaTheme="minorEastAsia" w:cstheme="minorBidi"/>
        <w:b/>
        <w:sz w:val="32"/>
        <w:szCs w:val="32"/>
        <w:lang w:val="mn-MN"/>
      </w:rPr>
      <w:t>МАНДАХ ИХ</w:t>
    </w:r>
    <w:r w:rsidRPr="00F94DBD">
      <w:rPr>
        <w:rFonts w:eastAsiaTheme="minorEastAsia" w:cstheme="minorBidi"/>
        <w:b/>
        <w:sz w:val="32"/>
        <w:szCs w:val="32"/>
        <w:lang w:val="mn-MN"/>
      </w:rPr>
      <w:t xml:space="preserve"> СУРГУУЛЬ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293CF" w14:textId="77777777" w:rsidR="00D14338" w:rsidRPr="00AD157F" w:rsidRDefault="00D14338" w:rsidP="00AD157F">
    <w:pPr>
      <w:pStyle w:val="Header"/>
      <w:jc w:val="both"/>
    </w:pPr>
    <w:bookmarkStart w:id="6" w:name="_Toc518744837"/>
    <w:bookmarkStart w:id="7" w:name="_Toc518744971"/>
    <w:bookmarkStart w:id="8" w:name="_Toc518913042"/>
    <w:bookmarkEnd w:id="6"/>
    <w:bookmarkEnd w:id="7"/>
    <w:bookmarkEnd w:id="8"/>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43FB"/>
    <w:multiLevelType w:val="multilevel"/>
    <w:tmpl w:val="81D2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738F0"/>
    <w:multiLevelType w:val="hybridMultilevel"/>
    <w:tmpl w:val="47DE6BA6"/>
    <w:lvl w:ilvl="0" w:tplc="B114DAAA">
      <w:start w:val="2"/>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7EC1D84"/>
    <w:multiLevelType w:val="hybridMultilevel"/>
    <w:tmpl w:val="0AEA3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2C03CA"/>
    <w:multiLevelType w:val="multilevel"/>
    <w:tmpl w:val="0166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B4512"/>
    <w:multiLevelType w:val="hybridMultilevel"/>
    <w:tmpl w:val="2432F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623739"/>
    <w:multiLevelType w:val="hybridMultilevel"/>
    <w:tmpl w:val="7916A1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D53E09"/>
    <w:multiLevelType w:val="hybridMultilevel"/>
    <w:tmpl w:val="45CAB9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55028E"/>
    <w:multiLevelType w:val="hybridMultilevel"/>
    <w:tmpl w:val="265E3E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665270"/>
    <w:multiLevelType w:val="multilevel"/>
    <w:tmpl w:val="9BA6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0F6660"/>
    <w:multiLevelType w:val="multilevel"/>
    <w:tmpl w:val="E598B66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18E844D7"/>
    <w:multiLevelType w:val="hybridMultilevel"/>
    <w:tmpl w:val="D7DE1812"/>
    <w:lvl w:ilvl="0" w:tplc="5FB2B944">
      <w:start w:val="2"/>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990239"/>
    <w:multiLevelType w:val="multilevel"/>
    <w:tmpl w:val="D956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DB599A"/>
    <w:multiLevelType w:val="multilevel"/>
    <w:tmpl w:val="6D40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A54ACE"/>
    <w:multiLevelType w:val="multilevel"/>
    <w:tmpl w:val="EC4C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2A4BBD"/>
    <w:multiLevelType w:val="multilevel"/>
    <w:tmpl w:val="BB02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773461"/>
    <w:multiLevelType w:val="multilevel"/>
    <w:tmpl w:val="B9161896"/>
    <w:lvl w:ilvl="0">
      <w:start w:val="1"/>
      <w:numFmt w:val="decimal"/>
      <w:lvlText w:val="%1."/>
      <w:lvlJc w:val="left"/>
      <w:pPr>
        <w:tabs>
          <w:tab w:val="num" w:pos="432"/>
        </w:tabs>
        <w:ind w:left="432" w:hanging="432"/>
      </w:pPr>
    </w:lvl>
    <w:lvl w:ilvl="1">
      <w:start w:val="1"/>
      <w:numFmt w:val="decimal"/>
      <w:pStyle w:val="Subheading1"/>
      <w:lvlText w:val="%1.%2"/>
      <w:lvlJc w:val="left"/>
      <w:pPr>
        <w:tabs>
          <w:tab w:val="num" w:pos="576"/>
        </w:tabs>
        <w:ind w:left="576" w:hanging="576"/>
      </w:pPr>
    </w:lvl>
    <w:lvl w:ilvl="2">
      <w:start w:val="1"/>
      <w:numFmt w:val="decimal"/>
      <w:pStyle w:val="Subheading2"/>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15:restartNumberingAfterBreak="0">
    <w:nsid w:val="29764B72"/>
    <w:multiLevelType w:val="hybridMultilevel"/>
    <w:tmpl w:val="414A4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8B4163"/>
    <w:multiLevelType w:val="multilevel"/>
    <w:tmpl w:val="53FA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527140"/>
    <w:multiLevelType w:val="multilevel"/>
    <w:tmpl w:val="0B86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DD5B0A"/>
    <w:multiLevelType w:val="hybridMultilevel"/>
    <w:tmpl w:val="AACE1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073D83"/>
    <w:multiLevelType w:val="multilevel"/>
    <w:tmpl w:val="53FA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8933EF"/>
    <w:multiLevelType w:val="multilevel"/>
    <w:tmpl w:val="0BD8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E3777B"/>
    <w:multiLevelType w:val="multilevel"/>
    <w:tmpl w:val="E734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ED75A8"/>
    <w:multiLevelType w:val="hybridMultilevel"/>
    <w:tmpl w:val="58B47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261608"/>
    <w:multiLevelType w:val="hybridMultilevel"/>
    <w:tmpl w:val="E4540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1B20E9"/>
    <w:multiLevelType w:val="hybridMultilevel"/>
    <w:tmpl w:val="8EA24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C92FD5"/>
    <w:multiLevelType w:val="multilevel"/>
    <w:tmpl w:val="5F1C1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1F46AC"/>
    <w:multiLevelType w:val="hybridMultilevel"/>
    <w:tmpl w:val="0DEEB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0A6170"/>
    <w:multiLevelType w:val="hybridMultilevel"/>
    <w:tmpl w:val="8544E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596688"/>
    <w:multiLevelType w:val="multilevel"/>
    <w:tmpl w:val="5BC6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733AB9"/>
    <w:multiLevelType w:val="multilevel"/>
    <w:tmpl w:val="74989040"/>
    <w:lvl w:ilvl="0">
      <w:start w:val="1"/>
      <w:numFmt w:val="decimal"/>
      <w:lvlText w:val="%1."/>
      <w:lvlJc w:val="left"/>
      <w:pPr>
        <w:tabs>
          <w:tab w:val="num" w:pos="720"/>
        </w:tabs>
        <w:ind w:left="720" w:hanging="360"/>
      </w:pPr>
      <w:rPr>
        <w:b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A5514D"/>
    <w:multiLevelType w:val="multilevel"/>
    <w:tmpl w:val="6744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7E414B"/>
    <w:multiLevelType w:val="multilevel"/>
    <w:tmpl w:val="1E282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D07AE2"/>
    <w:multiLevelType w:val="multilevel"/>
    <w:tmpl w:val="8F982144"/>
    <w:lvl w:ilvl="0">
      <w:start w:val="1"/>
      <w:numFmt w:val="decimal"/>
      <w:pStyle w:val="Heading1"/>
      <w:suff w:val="space"/>
      <w:lvlText w:val="%1"/>
      <w:lvlJc w:val="left"/>
      <w:pPr>
        <w:ind w:left="360" w:hanging="360"/>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4" w15:restartNumberingAfterBreak="0">
    <w:nsid w:val="607B208E"/>
    <w:multiLevelType w:val="multilevel"/>
    <w:tmpl w:val="37E0D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761087"/>
    <w:multiLevelType w:val="multilevel"/>
    <w:tmpl w:val="841836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70D60FDC"/>
    <w:multiLevelType w:val="multilevel"/>
    <w:tmpl w:val="33A010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720A3755"/>
    <w:multiLevelType w:val="hybridMultilevel"/>
    <w:tmpl w:val="DF7C4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5B05B2"/>
    <w:multiLevelType w:val="multilevel"/>
    <w:tmpl w:val="77EC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174E8D"/>
    <w:multiLevelType w:val="multilevel"/>
    <w:tmpl w:val="53FA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495BC1"/>
    <w:multiLevelType w:val="hybridMultilevel"/>
    <w:tmpl w:val="9F68F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5203B1"/>
    <w:multiLevelType w:val="hybridMultilevel"/>
    <w:tmpl w:val="8C9A5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5A4F91"/>
    <w:multiLevelType w:val="multilevel"/>
    <w:tmpl w:val="8AFC8AD0"/>
    <w:lvl w:ilvl="0">
      <w:start w:val="1"/>
      <w:numFmt w:val="lowerLetter"/>
      <w:pStyle w:val="Sublist"/>
      <w:lvlText w:val="(%1)"/>
      <w:lvlJc w:val="left"/>
      <w:pPr>
        <w:tabs>
          <w:tab w:val="num" w:pos="360"/>
        </w:tabs>
        <w:ind w:left="360" w:hanging="360"/>
      </w:pPr>
    </w:lvl>
    <w:lvl w:ilvl="1">
      <w:start w:val="1"/>
      <w:numFmt w:val="lowerRoman"/>
      <w:lvlText w:val="(%2)"/>
      <w:lvlJc w:val="left"/>
      <w:pPr>
        <w:tabs>
          <w:tab w:val="num" w:pos="108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79F6320C"/>
    <w:multiLevelType w:val="hybridMultilevel"/>
    <w:tmpl w:val="64D23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E45761A"/>
    <w:multiLevelType w:val="multilevel"/>
    <w:tmpl w:val="42A063A0"/>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050499">
    <w:abstractNumId w:val="42"/>
  </w:num>
  <w:num w:numId="2" w16cid:durableId="809395362">
    <w:abstractNumId w:val="15"/>
  </w:num>
  <w:num w:numId="3" w16cid:durableId="436487547">
    <w:abstractNumId w:val="33"/>
  </w:num>
  <w:num w:numId="4" w16cid:durableId="706372920">
    <w:abstractNumId w:val="7"/>
  </w:num>
  <w:num w:numId="5" w16cid:durableId="2034532074">
    <w:abstractNumId w:val="6"/>
  </w:num>
  <w:num w:numId="6" w16cid:durableId="1818691356">
    <w:abstractNumId w:val="30"/>
  </w:num>
  <w:num w:numId="7" w16cid:durableId="380060722">
    <w:abstractNumId w:val="35"/>
  </w:num>
  <w:num w:numId="8" w16cid:durableId="1830243403">
    <w:abstractNumId w:val="5"/>
  </w:num>
  <w:num w:numId="9" w16cid:durableId="1450467930">
    <w:abstractNumId w:val="36"/>
  </w:num>
  <w:num w:numId="10" w16cid:durableId="1163885923">
    <w:abstractNumId w:val="9"/>
  </w:num>
  <w:num w:numId="11" w16cid:durableId="1149252749">
    <w:abstractNumId w:val="25"/>
  </w:num>
  <w:num w:numId="12" w16cid:durableId="1693258417">
    <w:abstractNumId w:val="19"/>
  </w:num>
  <w:num w:numId="13" w16cid:durableId="1825780890">
    <w:abstractNumId w:val="10"/>
  </w:num>
  <w:num w:numId="14" w16cid:durableId="364646339">
    <w:abstractNumId w:val="1"/>
  </w:num>
  <w:num w:numId="15" w16cid:durableId="2040272365">
    <w:abstractNumId w:val="39"/>
  </w:num>
  <w:num w:numId="16" w16cid:durableId="2062167484">
    <w:abstractNumId w:val="20"/>
  </w:num>
  <w:num w:numId="17" w16cid:durableId="778447728">
    <w:abstractNumId w:val="17"/>
  </w:num>
  <w:num w:numId="18" w16cid:durableId="891841228">
    <w:abstractNumId w:val="8"/>
  </w:num>
  <w:num w:numId="19" w16cid:durableId="697005230">
    <w:abstractNumId w:val="43"/>
  </w:num>
  <w:num w:numId="20" w16cid:durableId="2140298407">
    <w:abstractNumId w:val="31"/>
  </w:num>
  <w:num w:numId="21" w16cid:durableId="1636331273">
    <w:abstractNumId w:val="22"/>
  </w:num>
  <w:num w:numId="22" w16cid:durableId="73820672">
    <w:abstractNumId w:val="11"/>
  </w:num>
  <w:num w:numId="23" w16cid:durableId="875583279">
    <w:abstractNumId w:val="32"/>
  </w:num>
  <w:num w:numId="24" w16cid:durableId="306477356">
    <w:abstractNumId w:val="12"/>
  </w:num>
  <w:num w:numId="25" w16cid:durableId="16736211">
    <w:abstractNumId w:val="29"/>
  </w:num>
  <w:num w:numId="26" w16cid:durableId="188029419">
    <w:abstractNumId w:val="0"/>
  </w:num>
  <w:num w:numId="27" w16cid:durableId="820511082">
    <w:abstractNumId w:val="37"/>
  </w:num>
  <w:num w:numId="28" w16cid:durableId="2056078982">
    <w:abstractNumId w:val="24"/>
  </w:num>
  <w:num w:numId="29" w16cid:durableId="1077246672">
    <w:abstractNumId w:val="18"/>
  </w:num>
  <w:num w:numId="30" w16cid:durableId="1335912764">
    <w:abstractNumId w:val="34"/>
  </w:num>
  <w:num w:numId="31" w16cid:durableId="996886799">
    <w:abstractNumId w:val="44"/>
  </w:num>
  <w:num w:numId="32" w16cid:durableId="1490633393">
    <w:abstractNumId w:val="28"/>
  </w:num>
  <w:num w:numId="33" w16cid:durableId="1438603180">
    <w:abstractNumId w:val="16"/>
  </w:num>
  <w:num w:numId="34" w16cid:durableId="737946456">
    <w:abstractNumId w:val="40"/>
  </w:num>
  <w:num w:numId="35" w16cid:durableId="1526819822">
    <w:abstractNumId w:val="14"/>
  </w:num>
  <w:num w:numId="36" w16cid:durableId="914628373">
    <w:abstractNumId w:val="26"/>
  </w:num>
  <w:num w:numId="37" w16cid:durableId="1569654807">
    <w:abstractNumId w:val="4"/>
  </w:num>
  <w:num w:numId="38" w16cid:durableId="431168862">
    <w:abstractNumId w:val="27"/>
  </w:num>
  <w:num w:numId="39" w16cid:durableId="1229613759">
    <w:abstractNumId w:val="3"/>
  </w:num>
  <w:num w:numId="40" w16cid:durableId="1724980161">
    <w:abstractNumId w:val="13"/>
  </w:num>
  <w:num w:numId="41" w16cid:durableId="343484937">
    <w:abstractNumId w:val="38"/>
  </w:num>
  <w:num w:numId="42" w16cid:durableId="2040080389">
    <w:abstractNumId w:val="2"/>
  </w:num>
  <w:num w:numId="43" w16cid:durableId="38359785">
    <w:abstractNumId w:val="41"/>
  </w:num>
  <w:num w:numId="44" w16cid:durableId="255332114">
    <w:abstractNumId w:val="21"/>
  </w:num>
  <w:num w:numId="45" w16cid:durableId="1040129233">
    <w:abstractNumId w:val="2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embedSystemFonts/>
  <w:activeWritingStyle w:appName="MSWord" w:lang="en-GB" w:vendorID="8" w:dllVersion="513" w:checkStyle="1"/>
  <w:proofState w:spelling="clean"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975"/>
    <w:rsid w:val="00003CEB"/>
    <w:rsid w:val="00003E49"/>
    <w:rsid w:val="00010E86"/>
    <w:rsid w:val="00015FA7"/>
    <w:rsid w:val="00021284"/>
    <w:rsid w:val="00027F7A"/>
    <w:rsid w:val="00030896"/>
    <w:rsid w:val="00032D50"/>
    <w:rsid w:val="00037655"/>
    <w:rsid w:val="00055A71"/>
    <w:rsid w:val="000577C1"/>
    <w:rsid w:val="00064519"/>
    <w:rsid w:val="000715B8"/>
    <w:rsid w:val="00077FCB"/>
    <w:rsid w:val="00083696"/>
    <w:rsid w:val="0008380F"/>
    <w:rsid w:val="000854E2"/>
    <w:rsid w:val="00091BE9"/>
    <w:rsid w:val="000961B1"/>
    <w:rsid w:val="000A3DB0"/>
    <w:rsid w:val="000B3916"/>
    <w:rsid w:val="000B581B"/>
    <w:rsid w:val="000B7F40"/>
    <w:rsid w:val="000C7660"/>
    <w:rsid w:val="000D40A9"/>
    <w:rsid w:val="000D4C0C"/>
    <w:rsid w:val="000D6FFE"/>
    <w:rsid w:val="000E7016"/>
    <w:rsid w:val="000F14F8"/>
    <w:rsid w:val="000F3E08"/>
    <w:rsid w:val="00103E06"/>
    <w:rsid w:val="00110147"/>
    <w:rsid w:val="00111B9E"/>
    <w:rsid w:val="001148BE"/>
    <w:rsid w:val="00114AEC"/>
    <w:rsid w:val="0012015F"/>
    <w:rsid w:val="00120D1B"/>
    <w:rsid w:val="00135E2D"/>
    <w:rsid w:val="001468D6"/>
    <w:rsid w:val="00146F38"/>
    <w:rsid w:val="001512D9"/>
    <w:rsid w:val="001547BA"/>
    <w:rsid w:val="001567ED"/>
    <w:rsid w:val="001635F0"/>
    <w:rsid w:val="00163B55"/>
    <w:rsid w:val="00172038"/>
    <w:rsid w:val="00184F07"/>
    <w:rsid w:val="00187480"/>
    <w:rsid w:val="001879DF"/>
    <w:rsid w:val="00197E82"/>
    <w:rsid w:val="001B3FF8"/>
    <w:rsid w:val="001B5A0C"/>
    <w:rsid w:val="001C6972"/>
    <w:rsid w:val="001D60AE"/>
    <w:rsid w:val="001D61FC"/>
    <w:rsid w:val="001E56E8"/>
    <w:rsid w:val="001E5D33"/>
    <w:rsid w:val="001F549B"/>
    <w:rsid w:val="001F6E55"/>
    <w:rsid w:val="002041F9"/>
    <w:rsid w:val="00205C12"/>
    <w:rsid w:val="002117D4"/>
    <w:rsid w:val="00214323"/>
    <w:rsid w:val="002152A0"/>
    <w:rsid w:val="00226416"/>
    <w:rsid w:val="00226621"/>
    <w:rsid w:val="00233410"/>
    <w:rsid w:val="0023394B"/>
    <w:rsid w:val="0023413E"/>
    <w:rsid w:val="00236910"/>
    <w:rsid w:val="0023782D"/>
    <w:rsid w:val="00241249"/>
    <w:rsid w:val="00246FC1"/>
    <w:rsid w:val="00255088"/>
    <w:rsid w:val="0025554D"/>
    <w:rsid w:val="00256221"/>
    <w:rsid w:val="00256A54"/>
    <w:rsid w:val="00257B37"/>
    <w:rsid w:val="00262E9A"/>
    <w:rsid w:val="00265568"/>
    <w:rsid w:val="002777B4"/>
    <w:rsid w:val="00281438"/>
    <w:rsid w:val="002814F0"/>
    <w:rsid w:val="0029762C"/>
    <w:rsid w:val="002A1BE0"/>
    <w:rsid w:val="002A74FA"/>
    <w:rsid w:val="002F50B4"/>
    <w:rsid w:val="002F73C5"/>
    <w:rsid w:val="002F778D"/>
    <w:rsid w:val="00300744"/>
    <w:rsid w:val="00303E3B"/>
    <w:rsid w:val="00306B4F"/>
    <w:rsid w:val="003146BD"/>
    <w:rsid w:val="003170C2"/>
    <w:rsid w:val="003212E2"/>
    <w:rsid w:val="00335D73"/>
    <w:rsid w:val="00336582"/>
    <w:rsid w:val="00340D43"/>
    <w:rsid w:val="00342FB5"/>
    <w:rsid w:val="00343EE9"/>
    <w:rsid w:val="003446B3"/>
    <w:rsid w:val="00344D2B"/>
    <w:rsid w:val="00347C9B"/>
    <w:rsid w:val="0035007F"/>
    <w:rsid w:val="00352F76"/>
    <w:rsid w:val="0036083F"/>
    <w:rsid w:val="003629ED"/>
    <w:rsid w:val="00371975"/>
    <w:rsid w:val="00374E79"/>
    <w:rsid w:val="003829A8"/>
    <w:rsid w:val="0039404C"/>
    <w:rsid w:val="003A09ED"/>
    <w:rsid w:val="003A4A61"/>
    <w:rsid w:val="003A4B42"/>
    <w:rsid w:val="003A554A"/>
    <w:rsid w:val="003B1C8D"/>
    <w:rsid w:val="003B3006"/>
    <w:rsid w:val="003B577E"/>
    <w:rsid w:val="003B7DBC"/>
    <w:rsid w:val="003C2B08"/>
    <w:rsid w:val="003C3E68"/>
    <w:rsid w:val="003C6C08"/>
    <w:rsid w:val="003C77D0"/>
    <w:rsid w:val="003D726C"/>
    <w:rsid w:val="003E2693"/>
    <w:rsid w:val="003E2D6F"/>
    <w:rsid w:val="003F0873"/>
    <w:rsid w:val="003F48F9"/>
    <w:rsid w:val="003F5543"/>
    <w:rsid w:val="004008BF"/>
    <w:rsid w:val="00404C5C"/>
    <w:rsid w:val="00416141"/>
    <w:rsid w:val="004210B2"/>
    <w:rsid w:val="00421FFA"/>
    <w:rsid w:val="00427F89"/>
    <w:rsid w:val="00450391"/>
    <w:rsid w:val="00451803"/>
    <w:rsid w:val="0046222B"/>
    <w:rsid w:val="00463578"/>
    <w:rsid w:val="004643A7"/>
    <w:rsid w:val="00467FF2"/>
    <w:rsid w:val="0048317E"/>
    <w:rsid w:val="004A49FF"/>
    <w:rsid w:val="004A6C73"/>
    <w:rsid w:val="004C0301"/>
    <w:rsid w:val="004C0A5D"/>
    <w:rsid w:val="004C1AFB"/>
    <w:rsid w:val="004C27A8"/>
    <w:rsid w:val="004C6CE3"/>
    <w:rsid w:val="004D07FB"/>
    <w:rsid w:val="004D0B57"/>
    <w:rsid w:val="004D0CC7"/>
    <w:rsid w:val="004D347C"/>
    <w:rsid w:val="004E23E7"/>
    <w:rsid w:val="004E2896"/>
    <w:rsid w:val="004F36BB"/>
    <w:rsid w:val="004F72DF"/>
    <w:rsid w:val="005009D5"/>
    <w:rsid w:val="00501C86"/>
    <w:rsid w:val="00503D5B"/>
    <w:rsid w:val="00506C66"/>
    <w:rsid w:val="00510270"/>
    <w:rsid w:val="00512780"/>
    <w:rsid w:val="0051474A"/>
    <w:rsid w:val="00517575"/>
    <w:rsid w:val="0052119D"/>
    <w:rsid w:val="005341F6"/>
    <w:rsid w:val="005345F7"/>
    <w:rsid w:val="0053691C"/>
    <w:rsid w:val="00543A32"/>
    <w:rsid w:val="005463C9"/>
    <w:rsid w:val="00550DD5"/>
    <w:rsid w:val="0055636F"/>
    <w:rsid w:val="005673D7"/>
    <w:rsid w:val="00595F54"/>
    <w:rsid w:val="00596897"/>
    <w:rsid w:val="005B0287"/>
    <w:rsid w:val="005B21AB"/>
    <w:rsid w:val="005B4859"/>
    <w:rsid w:val="005B741C"/>
    <w:rsid w:val="005C7D75"/>
    <w:rsid w:val="005D456E"/>
    <w:rsid w:val="005E065D"/>
    <w:rsid w:val="005E1ADC"/>
    <w:rsid w:val="005E2354"/>
    <w:rsid w:val="005E765E"/>
    <w:rsid w:val="005F139D"/>
    <w:rsid w:val="005F40B8"/>
    <w:rsid w:val="005F4DDF"/>
    <w:rsid w:val="00607700"/>
    <w:rsid w:val="00633CF0"/>
    <w:rsid w:val="0064006F"/>
    <w:rsid w:val="006422C5"/>
    <w:rsid w:val="00645039"/>
    <w:rsid w:val="006500E5"/>
    <w:rsid w:val="0065197B"/>
    <w:rsid w:val="006541ED"/>
    <w:rsid w:val="0066298E"/>
    <w:rsid w:val="00671672"/>
    <w:rsid w:val="006718FC"/>
    <w:rsid w:val="006768AD"/>
    <w:rsid w:val="00680E72"/>
    <w:rsid w:val="006810D5"/>
    <w:rsid w:val="006824DC"/>
    <w:rsid w:val="00692348"/>
    <w:rsid w:val="006A44E9"/>
    <w:rsid w:val="006D1CA1"/>
    <w:rsid w:val="006D2B4D"/>
    <w:rsid w:val="006D4182"/>
    <w:rsid w:val="006D6DFA"/>
    <w:rsid w:val="006E24B9"/>
    <w:rsid w:val="006E78FC"/>
    <w:rsid w:val="006F39E5"/>
    <w:rsid w:val="007164A5"/>
    <w:rsid w:val="00722B21"/>
    <w:rsid w:val="007303AB"/>
    <w:rsid w:val="00730F7C"/>
    <w:rsid w:val="0073557C"/>
    <w:rsid w:val="00736BF9"/>
    <w:rsid w:val="007422A3"/>
    <w:rsid w:val="007440AA"/>
    <w:rsid w:val="0074686D"/>
    <w:rsid w:val="00752568"/>
    <w:rsid w:val="007527C7"/>
    <w:rsid w:val="00753CE6"/>
    <w:rsid w:val="007906F2"/>
    <w:rsid w:val="007956B8"/>
    <w:rsid w:val="00797FB3"/>
    <w:rsid w:val="007B28A1"/>
    <w:rsid w:val="007B2935"/>
    <w:rsid w:val="007C1B46"/>
    <w:rsid w:val="007C562B"/>
    <w:rsid w:val="007C578C"/>
    <w:rsid w:val="007D141F"/>
    <w:rsid w:val="007E6E8C"/>
    <w:rsid w:val="007F1E61"/>
    <w:rsid w:val="00803B99"/>
    <w:rsid w:val="00803BE2"/>
    <w:rsid w:val="00805C69"/>
    <w:rsid w:val="00806419"/>
    <w:rsid w:val="008108F9"/>
    <w:rsid w:val="00812725"/>
    <w:rsid w:val="008137F9"/>
    <w:rsid w:val="0081747F"/>
    <w:rsid w:val="00820450"/>
    <w:rsid w:val="00825427"/>
    <w:rsid w:val="008320D7"/>
    <w:rsid w:val="008351BE"/>
    <w:rsid w:val="00836526"/>
    <w:rsid w:val="008673D2"/>
    <w:rsid w:val="008739FC"/>
    <w:rsid w:val="00875426"/>
    <w:rsid w:val="008805DE"/>
    <w:rsid w:val="0088609A"/>
    <w:rsid w:val="008A2A79"/>
    <w:rsid w:val="008A6F0A"/>
    <w:rsid w:val="008B092E"/>
    <w:rsid w:val="008B1494"/>
    <w:rsid w:val="008B576B"/>
    <w:rsid w:val="008C0099"/>
    <w:rsid w:val="008C2048"/>
    <w:rsid w:val="008D1C75"/>
    <w:rsid w:val="008D48B1"/>
    <w:rsid w:val="008E332D"/>
    <w:rsid w:val="008E57C3"/>
    <w:rsid w:val="008E7A4B"/>
    <w:rsid w:val="008F6F94"/>
    <w:rsid w:val="00900252"/>
    <w:rsid w:val="009017F3"/>
    <w:rsid w:val="00903D60"/>
    <w:rsid w:val="00913F39"/>
    <w:rsid w:val="009141EC"/>
    <w:rsid w:val="009143EC"/>
    <w:rsid w:val="00915BBB"/>
    <w:rsid w:val="009205C7"/>
    <w:rsid w:val="009246C6"/>
    <w:rsid w:val="00930A69"/>
    <w:rsid w:val="0093219A"/>
    <w:rsid w:val="009356DD"/>
    <w:rsid w:val="00937289"/>
    <w:rsid w:val="0094693D"/>
    <w:rsid w:val="00946D7D"/>
    <w:rsid w:val="00955150"/>
    <w:rsid w:val="009552A6"/>
    <w:rsid w:val="00955B93"/>
    <w:rsid w:val="0095617E"/>
    <w:rsid w:val="009650AE"/>
    <w:rsid w:val="009806D0"/>
    <w:rsid w:val="00980A8A"/>
    <w:rsid w:val="00980FF5"/>
    <w:rsid w:val="00981247"/>
    <w:rsid w:val="009831E5"/>
    <w:rsid w:val="0098439D"/>
    <w:rsid w:val="0098755C"/>
    <w:rsid w:val="00990B15"/>
    <w:rsid w:val="009A11C2"/>
    <w:rsid w:val="009B18C7"/>
    <w:rsid w:val="009C363F"/>
    <w:rsid w:val="009C367E"/>
    <w:rsid w:val="009C5B4F"/>
    <w:rsid w:val="009D12B6"/>
    <w:rsid w:val="009D41B5"/>
    <w:rsid w:val="009D7378"/>
    <w:rsid w:val="009E1BFD"/>
    <w:rsid w:val="009E4FD5"/>
    <w:rsid w:val="009E59CD"/>
    <w:rsid w:val="009F1F28"/>
    <w:rsid w:val="00A03382"/>
    <w:rsid w:val="00A104BD"/>
    <w:rsid w:val="00A10D26"/>
    <w:rsid w:val="00A14ECA"/>
    <w:rsid w:val="00A25320"/>
    <w:rsid w:val="00A327D3"/>
    <w:rsid w:val="00A32900"/>
    <w:rsid w:val="00A37C38"/>
    <w:rsid w:val="00A42493"/>
    <w:rsid w:val="00A452CF"/>
    <w:rsid w:val="00A5393A"/>
    <w:rsid w:val="00A6498C"/>
    <w:rsid w:val="00A75017"/>
    <w:rsid w:val="00A80E95"/>
    <w:rsid w:val="00A81ACF"/>
    <w:rsid w:val="00A873DD"/>
    <w:rsid w:val="00A935C4"/>
    <w:rsid w:val="00AA17CB"/>
    <w:rsid w:val="00AA1BA1"/>
    <w:rsid w:val="00AA281C"/>
    <w:rsid w:val="00AA59F3"/>
    <w:rsid w:val="00AA59F4"/>
    <w:rsid w:val="00AA7EE5"/>
    <w:rsid w:val="00AB26EF"/>
    <w:rsid w:val="00AB771C"/>
    <w:rsid w:val="00AD157F"/>
    <w:rsid w:val="00AD319C"/>
    <w:rsid w:val="00AD4130"/>
    <w:rsid w:val="00AE7A8C"/>
    <w:rsid w:val="00AF2EBF"/>
    <w:rsid w:val="00AF65B1"/>
    <w:rsid w:val="00AF6AA9"/>
    <w:rsid w:val="00AF6B6E"/>
    <w:rsid w:val="00B07256"/>
    <w:rsid w:val="00B220AA"/>
    <w:rsid w:val="00B2292B"/>
    <w:rsid w:val="00B302D0"/>
    <w:rsid w:val="00B3213D"/>
    <w:rsid w:val="00B40568"/>
    <w:rsid w:val="00B47497"/>
    <w:rsid w:val="00B505FB"/>
    <w:rsid w:val="00B63E55"/>
    <w:rsid w:val="00B70941"/>
    <w:rsid w:val="00B73AB2"/>
    <w:rsid w:val="00B7572A"/>
    <w:rsid w:val="00B76145"/>
    <w:rsid w:val="00B76ABF"/>
    <w:rsid w:val="00B844FC"/>
    <w:rsid w:val="00B87C3B"/>
    <w:rsid w:val="00B94497"/>
    <w:rsid w:val="00BB06FA"/>
    <w:rsid w:val="00BB0DCE"/>
    <w:rsid w:val="00BC134B"/>
    <w:rsid w:val="00BD283D"/>
    <w:rsid w:val="00BD703F"/>
    <w:rsid w:val="00BE189F"/>
    <w:rsid w:val="00BE2A36"/>
    <w:rsid w:val="00BE594D"/>
    <w:rsid w:val="00BE7009"/>
    <w:rsid w:val="00BF5F1A"/>
    <w:rsid w:val="00BF6717"/>
    <w:rsid w:val="00C03063"/>
    <w:rsid w:val="00C03DA0"/>
    <w:rsid w:val="00C105E8"/>
    <w:rsid w:val="00C24AD0"/>
    <w:rsid w:val="00C338F6"/>
    <w:rsid w:val="00C34645"/>
    <w:rsid w:val="00C370EA"/>
    <w:rsid w:val="00C4025D"/>
    <w:rsid w:val="00C44669"/>
    <w:rsid w:val="00C47511"/>
    <w:rsid w:val="00C54E86"/>
    <w:rsid w:val="00C6229D"/>
    <w:rsid w:val="00C74A4D"/>
    <w:rsid w:val="00C74B9C"/>
    <w:rsid w:val="00C833C7"/>
    <w:rsid w:val="00C8532B"/>
    <w:rsid w:val="00C9023D"/>
    <w:rsid w:val="00C92631"/>
    <w:rsid w:val="00CB52A1"/>
    <w:rsid w:val="00CC2C42"/>
    <w:rsid w:val="00CD04AF"/>
    <w:rsid w:val="00CE18D1"/>
    <w:rsid w:val="00CE39D8"/>
    <w:rsid w:val="00CE3F61"/>
    <w:rsid w:val="00CE57C2"/>
    <w:rsid w:val="00CE7A76"/>
    <w:rsid w:val="00CF51C1"/>
    <w:rsid w:val="00D03282"/>
    <w:rsid w:val="00D04ABE"/>
    <w:rsid w:val="00D06442"/>
    <w:rsid w:val="00D14338"/>
    <w:rsid w:val="00D15035"/>
    <w:rsid w:val="00D22727"/>
    <w:rsid w:val="00D424EB"/>
    <w:rsid w:val="00D50F01"/>
    <w:rsid w:val="00D51BB5"/>
    <w:rsid w:val="00D51EC6"/>
    <w:rsid w:val="00D54A50"/>
    <w:rsid w:val="00D57B77"/>
    <w:rsid w:val="00D633FF"/>
    <w:rsid w:val="00D8062F"/>
    <w:rsid w:val="00D83B82"/>
    <w:rsid w:val="00D86780"/>
    <w:rsid w:val="00D90232"/>
    <w:rsid w:val="00D96391"/>
    <w:rsid w:val="00DA2832"/>
    <w:rsid w:val="00DA4930"/>
    <w:rsid w:val="00DB134A"/>
    <w:rsid w:val="00DC006D"/>
    <w:rsid w:val="00DC09ED"/>
    <w:rsid w:val="00DC530B"/>
    <w:rsid w:val="00DC785A"/>
    <w:rsid w:val="00DE219B"/>
    <w:rsid w:val="00DE7A9B"/>
    <w:rsid w:val="00DF0459"/>
    <w:rsid w:val="00DF4468"/>
    <w:rsid w:val="00DF572A"/>
    <w:rsid w:val="00DF6E41"/>
    <w:rsid w:val="00E06145"/>
    <w:rsid w:val="00E13488"/>
    <w:rsid w:val="00E14334"/>
    <w:rsid w:val="00E15D4F"/>
    <w:rsid w:val="00E20707"/>
    <w:rsid w:val="00E37ECE"/>
    <w:rsid w:val="00E43D92"/>
    <w:rsid w:val="00E5390D"/>
    <w:rsid w:val="00E6112B"/>
    <w:rsid w:val="00E67E9D"/>
    <w:rsid w:val="00E70998"/>
    <w:rsid w:val="00E714D6"/>
    <w:rsid w:val="00E72CEE"/>
    <w:rsid w:val="00E80AB4"/>
    <w:rsid w:val="00E84BD7"/>
    <w:rsid w:val="00E85903"/>
    <w:rsid w:val="00E90D03"/>
    <w:rsid w:val="00E953DB"/>
    <w:rsid w:val="00EA491C"/>
    <w:rsid w:val="00EA7EBA"/>
    <w:rsid w:val="00EB0477"/>
    <w:rsid w:val="00EC688D"/>
    <w:rsid w:val="00EC7AD4"/>
    <w:rsid w:val="00ED0C1A"/>
    <w:rsid w:val="00ED2FE7"/>
    <w:rsid w:val="00ED42BC"/>
    <w:rsid w:val="00EE39CA"/>
    <w:rsid w:val="00EE3C10"/>
    <w:rsid w:val="00EE4C5E"/>
    <w:rsid w:val="00EF021D"/>
    <w:rsid w:val="00EF2FE9"/>
    <w:rsid w:val="00EF3EB0"/>
    <w:rsid w:val="00EF750A"/>
    <w:rsid w:val="00F01577"/>
    <w:rsid w:val="00F07B09"/>
    <w:rsid w:val="00F13E29"/>
    <w:rsid w:val="00F20216"/>
    <w:rsid w:val="00F243CB"/>
    <w:rsid w:val="00F256C0"/>
    <w:rsid w:val="00F324C9"/>
    <w:rsid w:val="00F3285B"/>
    <w:rsid w:val="00F40769"/>
    <w:rsid w:val="00F52F72"/>
    <w:rsid w:val="00F53CAC"/>
    <w:rsid w:val="00F757BE"/>
    <w:rsid w:val="00F76037"/>
    <w:rsid w:val="00F773F5"/>
    <w:rsid w:val="00F77CC6"/>
    <w:rsid w:val="00F817B9"/>
    <w:rsid w:val="00F83125"/>
    <w:rsid w:val="00F86BEA"/>
    <w:rsid w:val="00F94DBD"/>
    <w:rsid w:val="00FA6244"/>
    <w:rsid w:val="00FA68B5"/>
    <w:rsid w:val="00FC000B"/>
    <w:rsid w:val="00FC42E7"/>
    <w:rsid w:val="00FD1C1C"/>
    <w:rsid w:val="00FD1FD6"/>
    <w:rsid w:val="00FD3147"/>
    <w:rsid w:val="00FD5953"/>
    <w:rsid w:val="00FD6254"/>
    <w:rsid w:val="00FD6AE9"/>
    <w:rsid w:val="00FE1AAD"/>
    <w:rsid w:val="00FE3EB4"/>
    <w:rsid w:val="00FE4A0C"/>
    <w:rsid w:val="00FE4D9D"/>
    <w:rsid w:val="00FE6343"/>
    <w:rsid w:val="00FF1E2E"/>
    <w:rsid w:val="00FF1F2B"/>
    <w:rsid w:val="00FF22E7"/>
    <w:rsid w:val="00FF64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72A292"/>
  <w15:docId w15:val="{6FFE7892-99ED-44AD-B499-536AD3AA5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footer" w:uiPriority="99"/>
    <w:lsdException w:name="caption" w:uiPriority="35" w:qFormat="1"/>
    <w:lsdException w:name="table of figures" w:uiPriority="99"/>
    <w:lsdException w:name="Title" w:qFormat="1"/>
    <w:lsdException w:name="Subtitle" w:qFormat="1"/>
    <w:lsdException w:name="Hyperlink" w:uiPriority="99"/>
    <w:lsdException w:name="Strong" w:uiPriority="22"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3D60"/>
    <w:pPr>
      <w:spacing w:line="360" w:lineRule="auto"/>
      <w:jc w:val="both"/>
    </w:pPr>
    <w:rPr>
      <w:sz w:val="24"/>
      <w:szCs w:val="24"/>
      <w:lang w:val="en-GB" w:eastAsia="en-US"/>
    </w:rPr>
  </w:style>
  <w:style w:type="paragraph" w:styleId="Heading1">
    <w:name w:val="heading 1"/>
    <w:basedOn w:val="Normal"/>
    <w:next w:val="Normal"/>
    <w:link w:val="Heading1Char"/>
    <w:qFormat/>
    <w:rsid w:val="00805C69"/>
    <w:pPr>
      <w:keepNext/>
      <w:numPr>
        <w:numId w:val="3"/>
      </w:numPr>
      <w:spacing w:before="240" w:after="240" w:line="240" w:lineRule="auto"/>
      <w:jc w:val="center"/>
      <w:outlineLvl w:val="0"/>
    </w:pPr>
    <w:rPr>
      <w:b/>
      <w:caps/>
    </w:rPr>
  </w:style>
  <w:style w:type="paragraph" w:styleId="Heading2">
    <w:name w:val="heading 2"/>
    <w:basedOn w:val="Normal"/>
    <w:next w:val="Normal"/>
    <w:link w:val="Heading2Char"/>
    <w:qFormat/>
    <w:rsid w:val="00805C69"/>
    <w:pPr>
      <w:keepNext/>
      <w:numPr>
        <w:ilvl w:val="1"/>
        <w:numId w:val="3"/>
      </w:numPr>
      <w:spacing w:before="240" w:after="120" w:line="240" w:lineRule="auto"/>
      <w:jc w:val="left"/>
      <w:outlineLvl w:val="1"/>
    </w:pPr>
    <w:rPr>
      <w:b/>
    </w:rPr>
  </w:style>
  <w:style w:type="paragraph" w:styleId="Heading3">
    <w:name w:val="heading 3"/>
    <w:basedOn w:val="Normal"/>
    <w:next w:val="Normal"/>
    <w:qFormat/>
    <w:rsid w:val="00805C69"/>
    <w:pPr>
      <w:keepNext/>
      <w:numPr>
        <w:ilvl w:val="2"/>
        <w:numId w:val="3"/>
      </w:numPr>
      <w:spacing w:before="240" w:after="120"/>
      <w:outlineLvl w:val="2"/>
    </w:pPr>
  </w:style>
  <w:style w:type="paragraph" w:styleId="Heading4">
    <w:name w:val="heading 4"/>
    <w:basedOn w:val="Normal"/>
    <w:next w:val="Normal"/>
    <w:qFormat/>
    <w:rsid w:val="00805C69"/>
    <w:pPr>
      <w:keepNext/>
      <w:numPr>
        <w:ilvl w:val="3"/>
        <w:numId w:val="3"/>
      </w:numPr>
      <w:spacing w:before="240" w:after="60"/>
      <w:outlineLvl w:val="3"/>
    </w:pPr>
  </w:style>
  <w:style w:type="paragraph" w:styleId="Heading5">
    <w:name w:val="heading 5"/>
    <w:basedOn w:val="Normal"/>
    <w:next w:val="Normal"/>
    <w:qFormat/>
    <w:rsid w:val="00805C69"/>
    <w:pPr>
      <w:numPr>
        <w:ilvl w:val="4"/>
        <w:numId w:val="3"/>
      </w:numPr>
      <w:spacing w:before="240" w:after="60"/>
      <w:outlineLvl w:val="4"/>
    </w:pPr>
    <w:rPr>
      <w:sz w:val="22"/>
    </w:rPr>
  </w:style>
  <w:style w:type="paragraph" w:styleId="Heading6">
    <w:name w:val="heading 6"/>
    <w:basedOn w:val="Normal"/>
    <w:next w:val="Normal"/>
    <w:qFormat/>
    <w:rsid w:val="00805C69"/>
    <w:pPr>
      <w:numPr>
        <w:ilvl w:val="5"/>
        <w:numId w:val="3"/>
      </w:numPr>
      <w:spacing w:before="240" w:after="60"/>
      <w:outlineLvl w:val="5"/>
    </w:pPr>
    <w:rPr>
      <w:i/>
      <w:sz w:val="22"/>
    </w:rPr>
  </w:style>
  <w:style w:type="paragraph" w:styleId="Heading7">
    <w:name w:val="heading 7"/>
    <w:basedOn w:val="Normal"/>
    <w:next w:val="Normal"/>
    <w:qFormat/>
    <w:rsid w:val="00805C69"/>
    <w:pPr>
      <w:numPr>
        <w:ilvl w:val="6"/>
        <w:numId w:val="3"/>
      </w:numPr>
      <w:spacing w:before="240" w:after="60"/>
      <w:outlineLvl w:val="6"/>
    </w:pPr>
    <w:rPr>
      <w:rFonts w:ascii="Arial" w:hAnsi="Arial"/>
      <w:sz w:val="20"/>
    </w:rPr>
  </w:style>
  <w:style w:type="paragraph" w:styleId="Heading8">
    <w:name w:val="heading 8"/>
    <w:basedOn w:val="Normal"/>
    <w:next w:val="Normal"/>
    <w:qFormat/>
    <w:rsid w:val="00805C69"/>
    <w:pPr>
      <w:numPr>
        <w:ilvl w:val="7"/>
        <w:numId w:val="3"/>
      </w:numPr>
      <w:spacing w:before="240" w:after="60"/>
      <w:outlineLvl w:val="7"/>
    </w:pPr>
    <w:rPr>
      <w:rFonts w:ascii="Arial" w:hAnsi="Arial"/>
      <w:i/>
      <w:sz w:val="20"/>
    </w:rPr>
  </w:style>
  <w:style w:type="paragraph" w:styleId="Heading9">
    <w:name w:val="heading 9"/>
    <w:basedOn w:val="Normal"/>
    <w:next w:val="Normal"/>
    <w:qFormat/>
    <w:rsid w:val="00805C69"/>
    <w:pPr>
      <w:numPr>
        <w:ilvl w:val="8"/>
        <w:numId w:val="3"/>
      </w:numPr>
      <w:spacing w:before="240" w:after="60"/>
      <w:outlineLvl w:val="8"/>
    </w:pPr>
    <w:rPr>
      <w:rFonts w:ascii="Arial" w:hAnsi="Arial"/>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03E06"/>
    <w:pPr>
      <w:tabs>
        <w:tab w:val="center" w:pos="4153"/>
        <w:tab w:val="right" w:pos="8306"/>
      </w:tabs>
      <w:spacing w:before="240" w:after="240" w:line="240" w:lineRule="auto"/>
      <w:jc w:val="center"/>
    </w:pPr>
    <w:rPr>
      <w:sz w:val="20"/>
    </w:rPr>
  </w:style>
  <w:style w:type="paragraph" w:styleId="Footer">
    <w:name w:val="footer"/>
    <w:basedOn w:val="Normal"/>
    <w:link w:val="FooterChar"/>
    <w:uiPriority w:val="99"/>
    <w:rsid w:val="00103E06"/>
    <w:pPr>
      <w:tabs>
        <w:tab w:val="center" w:pos="4153"/>
        <w:tab w:val="right" w:pos="8306"/>
      </w:tabs>
    </w:pPr>
  </w:style>
  <w:style w:type="character" w:styleId="PageNumber">
    <w:name w:val="page number"/>
    <w:basedOn w:val="DefaultParagraphFont"/>
    <w:rsid w:val="00103E06"/>
  </w:style>
  <w:style w:type="paragraph" w:styleId="Caption">
    <w:name w:val="caption"/>
    <w:basedOn w:val="Normal"/>
    <w:next w:val="Normal"/>
    <w:uiPriority w:val="35"/>
    <w:qFormat/>
    <w:rsid w:val="00103E06"/>
    <w:pPr>
      <w:spacing w:before="240" w:line="240" w:lineRule="auto"/>
      <w:jc w:val="center"/>
    </w:pPr>
  </w:style>
  <w:style w:type="character" w:customStyle="1" w:styleId="FooterChar">
    <w:name w:val="Footer Char"/>
    <w:link w:val="Footer"/>
    <w:uiPriority w:val="99"/>
    <w:rsid w:val="00D03282"/>
    <w:rPr>
      <w:sz w:val="24"/>
      <w:lang w:val="en-GB" w:eastAsia="en-US"/>
    </w:rPr>
  </w:style>
  <w:style w:type="paragraph" w:customStyle="1" w:styleId="Subheading1">
    <w:name w:val="Sub heading 1"/>
    <w:basedOn w:val="Normal"/>
    <w:rsid w:val="00103E06"/>
    <w:pPr>
      <w:numPr>
        <w:ilvl w:val="1"/>
        <w:numId w:val="2"/>
      </w:numPr>
      <w:spacing w:before="240"/>
      <w:outlineLvl w:val="1"/>
    </w:pPr>
    <w:rPr>
      <w:b/>
    </w:rPr>
  </w:style>
  <w:style w:type="paragraph" w:customStyle="1" w:styleId="Subheading2">
    <w:name w:val="Subheading 2"/>
    <w:basedOn w:val="Normal"/>
    <w:rsid w:val="00103E06"/>
    <w:pPr>
      <w:numPr>
        <w:ilvl w:val="2"/>
        <w:numId w:val="2"/>
      </w:numPr>
      <w:spacing w:before="240"/>
      <w:jc w:val="left"/>
      <w:outlineLvl w:val="2"/>
    </w:pPr>
  </w:style>
  <w:style w:type="paragraph" w:customStyle="1" w:styleId="Sublist">
    <w:name w:val="Sublist"/>
    <w:basedOn w:val="Normal"/>
    <w:rsid w:val="00103E06"/>
    <w:pPr>
      <w:numPr>
        <w:numId w:val="1"/>
      </w:numPr>
    </w:pPr>
  </w:style>
  <w:style w:type="paragraph" w:styleId="TOC1">
    <w:name w:val="toc 1"/>
    <w:basedOn w:val="Normal"/>
    <w:next w:val="Normal"/>
    <w:autoRedefine/>
    <w:uiPriority w:val="39"/>
    <w:qFormat/>
    <w:rsid w:val="00233410"/>
    <w:pPr>
      <w:tabs>
        <w:tab w:val="right" w:leader="dot" w:pos="9344"/>
      </w:tabs>
      <w:spacing w:before="120" w:after="120"/>
      <w:jc w:val="left"/>
    </w:pPr>
    <w:rPr>
      <w:rFonts w:asciiTheme="minorHAnsi" w:hAnsiTheme="minorHAnsi" w:cstheme="minorHAnsi"/>
      <w:b/>
      <w:bCs/>
      <w:caps/>
      <w:sz w:val="20"/>
      <w:szCs w:val="20"/>
    </w:rPr>
  </w:style>
  <w:style w:type="paragraph" w:customStyle="1" w:styleId="PreliminaryHeader">
    <w:name w:val="Preliminary Header"/>
    <w:basedOn w:val="Normal"/>
    <w:qFormat/>
    <w:rsid w:val="00103E06"/>
    <w:pPr>
      <w:spacing w:before="240" w:after="240" w:line="240" w:lineRule="auto"/>
      <w:jc w:val="center"/>
      <w:outlineLvl w:val="0"/>
    </w:pPr>
    <w:rPr>
      <w:b/>
      <w:caps/>
    </w:rPr>
  </w:style>
  <w:style w:type="paragraph" w:customStyle="1" w:styleId="appendixheader">
    <w:name w:val="appendix header"/>
    <w:basedOn w:val="Normal"/>
    <w:rsid w:val="00103E06"/>
    <w:pPr>
      <w:tabs>
        <w:tab w:val="center" w:pos="4153"/>
        <w:tab w:val="right" w:pos="8306"/>
      </w:tabs>
      <w:spacing w:before="3360" w:after="960" w:line="240" w:lineRule="auto"/>
      <w:jc w:val="center"/>
      <w:outlineLvl w:val="0"/>
    </w:pPr>
    <w:rPr>
      <w:b/>
      <w:caps/>
    </w:rPr>
  </w:style>
  <w:style w:type="paragraph" w:customStyle="1" w:styleId="Referencetext">
    <w:name w:val="Reference text"/>
    <w:basedOn w:val="Normal"/>
    <w:rsid w:val="00103E06"/>
    <w:pPr>
      <w:spacing w:line="240" w:lineRule="auto"/>
      <w:ind w:left="567" w:hanging="567"/>
    </w:pPr>
  </w:style>
  <w:style w:type="paragraph" w:styleId="TOC2">
    <w:name w:val="toc 2"/>
    <w:basedOn w:val="Normal"/>
    <w:next w:val="Normal"/>
    <w:autoRedefine/>
    <w:uiPriority w:val="39"/>
    <w:qFormat/>
    <w:rsid w:val="00233410"/>
    <w:pPr>
      <w:tabs>
        <w:tab w:val="right" w:leader="dot" w:pos="8810"/>
      </w:tabs>
      <w:ind w:left="240"/>
      <w:jc w:val="left"/>
    </w:pPr>
    <w:rPr>
      <w:rFonts w:asciiTheme="minorHAnsi" w:hAnsiTheme="minorHAnsi" w:cstheme="minorHAnsi"/>
      <w:smallCaps/>
      <w:sz w:val="20"/>
      <w:szCs w:val="20"/>
    </w:rPr>
  </w:style>
  <w:style w:type="paragraph" w:styleId="TOC3">
    <w:name w:val="toc 3"/>
    <w:basedOn w:val="Normal"/>
    <w:next w:val="Normal"/>
    <w:autoRedefine/>
    <w:uiPriority w:val="39"/>
    <w:qFormat/>
    <w:rsid w:val="00103E06"/>
    <w:pPr>
      <w:ind w:left="480"/>
      <w:jc w:val="left"/>
    </w:pPr>
    <w:rPr>
      <w:rFonts w:asciiTheme="minorHAnsi" w:hAnsiTheme="minorHAnsi" w:cstheme="minorHAnsi"/>
      <w:i/>
      <w:iCs/>
      <w:sz w:val="20"/>
      <w:szCs w:val="20"/>
    </w:rPr>
  </w:style>
  <w:style w:type="paragraph" w:styleId="TOC4">
    <w:name w:val="toc 4"/>
    <w:basedOn w:val="Normal"/>
    <w:next w:val="Normal"/>
    <w:autoRedefine/>
    <w:semiHidden/>
    <w:rsid w:val="00103E06"/>
    <w:pPr>
      <w:ind w:left="720"/>
      <w:jc w:val="left"/>
    </w:pPr>
    <w:rPr>
      <w:rFonts w:asciiTheme="minorHAnsi" w:hAnsiTheme="minorHAnsi" w:cstheme="minorHAnsi"/>
      <w:sz w:val="18"/>
      <w:szCs w:val="18"/>
    </w:rPr>
  </w:style>
  <w:style w:type="paragraph" w:styleId="TOC5">
    <w:name w:val="toc 5"/>
    <w:basedOn w:val="Normal"/>
    <w:next w:val="Normal"/>
    <w:autoRedefine/>
    <w:semiHidden/>
    <w:rsid w:val="00103E06"/>
    <w:pPr>
      <w:ind w:left="960"/>
      <w:jc w:val="left"/>
    </w:pPr>
    <w:rPr>
      <w:rFonts w:asciiTheme="minorHAnsi" w:hAnsiTheme="minorHAnsi" w:cstheme="minorHAnsi"/>
      <w:sz w:val="18"/>
      <w:szCs w:val="18"/>
    </w:rPr>
  </w:style>
  <w:style w:type="paragraph" w:styleId="TOC6">
    <w:name w:val="toc 6"/>
    <w:basedOn w:val="Normal"/>
    <w:next w:val="Normal"/>
    <w:autoRedefine/>
    <w:semiHidden/>
    <w:rsid w:val="00103E06"/>
    <w:pPr>
      <w:ind w:left="1200"/>
      <w:jc w:val="left"/>
    </w:pPr>
    <w:rPr>
      <w:rFonts w:asciiTheme="minorHAnsi" w:hAnsiTheme="minorHAnsi" w:cstheme="minorHAnsi"/>
      <w:sz w:val="18"/>
      <w:szCs w:val="18"/>
    </w:rPr>
  </w:style>
  <w:style w:type="paragraph" w:styleId="TOC7">
    <w:name w:val="toc 7"/>
    <w:basedOn w:val="Normal"/>
    <w:next w:val="Normal"/>
    <w:autoRedefine/>
    <w:semiHidden/>
    <w:rsid w:val="00103E06"/>
    <w:pPr>
      <w:ind w:left="1440"/>
      <w:jc w:val="left"/>
    </w:pPr>
    <w:rPr>
      <w:rFonts w:asciiTheme="minorHAnsi" w:hAnsiTheme="minorHAnsi" w:cstheme="minorHAnsi"/>
      <w:sz w:val="18"/>
      <w:szCs w:val="18"/>
    </w:rPr>
  </w:style>
  <w:style w:type="paragraph" w:styleId="TOC8">
    <w:name w:val="toc 8"/>
    <w:basedOn w:val="Normal"/>
    <w:next w:val="Normal"/>
    <w:autoRedefine/>
    <w:semiHidden/>
    <w:rsid w:val="00103E06"/>
    <w:pPr>
      <w:ind w:left="1680"/>
      <w:jc w:val="left"/>
    </w:pPr>
    <w:rPr>
      <w:rFonts w:asciiTheme="minorHAnsi" w:hAnsiTheme="minorHAnsi" w:cstheme="minorHAnsi"/>
      <w:sz w:val="18"/>
      <w:szCs w:val="18"/>
    </w:rPr>
  </w:style>
  <w:style w:type="paragraph" w:styleId="TOC9">
    <w:name w:val="toc 9"/>
    <w:basedOn w:val="Normal"/>
    <w:next w:val="Normal"/>
    <w:autoRedefine/>
    <w:semiHidden/>
    <w:rsid w:val="00103E06"/>
    <w:pPr>
      <w:ind w:left="1920"/>
      <w:jc w:val="left"/>
    </w:pPr>
    <w:rPr>
      <w:rFonts w:asciiTheme="minorHAnsi" w:hAnsiTheme="minorHAnsi" w:cstheme="minorHAnsi"/>
      <w:sz w:val="18"/>
      <w:szCs w:val="18"/>
    </w:rPr>
  </w:style>
  <w:style w:type="paragraph" w:styleId="TableofFigures">
    <w:name w:val="table of figures"/>
    <w:basedOn w:val="Normal"/>
    <w:next w:val="Normal"/>
    <w:uiPriority w:val="99"/>
    <w:rsid w:val="00103E06"/>
    <w:pPr>
      <w:ind w:left="480" w:hanging="480"/>
    </w:pPr>
  </w:style>
  <w:style w:type="character" w:customStyle="1" w:styleId="Heading1Char">
    <w:name w:val="Heading 1 Char"/>
    <w:link w:val="Heading1"/>
    <w:rsid w:val="00805C69"/>
    <w:rPr>
      <w:b/>
      <w:caps/>
      <w:sz w:val="24"/>
      <w:szCs w:val="24"/>
      <w:lang w:val="en-GB" w:eastAsia="en-US"/>
    </w:rPr>
  </w:style>
  <w:style w:type="paragraph" w:styleId="ListParagraph">
    <w:name w:val="List Paragraph"/>
    <w:basedOn w:val="Normal"/>
    <w:link w:val="ListParagraphChar"/>
    <w:uiPriority w:val="34"/>
    <w:qFormat/>
    <w:rsid w:val="005345F7"/>
    <w:pPr>
      <w:spacing w:line="240" w:lineRule="auto"/>
      <w:ind w:left="720"/>
      <w:contextualSpacing/>
      <w:jc w:val="left"/>
    </w:pPr>
    <w:rPr>
      <w:rFonts w:ascii="Arial" w:hAnsi="Arial" w:cs="Arial"/>
      <w:lang w:val="en-AU" w:eastAsia="en-AU"/>
    </w:rPr>
  </w:style>
  <w:style w:type="paragraph" w:styleId="BalloonText">
    <w:name w:val="Balloon Text"/>
    <w:basedOn w:val="Normal"/>
    <w:link w:val="BalloonTextChar"/>
    <w:rsid w:val="005345F7"/>
    <w:pPr>
      <w:spacing w:line="240" w:lineRule="auto"/>
    </w:pPr>
    <w:rPr>
      <w:rFonts w:ascii="Tahoma" w:hAnsi="Tahoma" w:cs="Tahoma"/>
      <w:sz w:val="16"/>
      <w:szCs w:val="16"/>
    </w:rPr>
  </w:style>
  <w:style w:type="character" w:customStyle="1" w:styleId="BalloonTextChar">
    <w:name w:val="Balloon Text Char"/>
    <w:link w:val="BalloonText"/>
    <w:rsid w:val="005345F7"/>
    <w:rPr>
      <w:rFonts w:ascii="Tahoma" w:hAnsi="Tahoma" w:cs="Tahoma"/>
      <w:sz w:val="16"/>
      <w:szCs w:val="16"/>
      <w:lang w:val="en-GB" w:eastAsia="en-US"/>
    </w:rPr>
  </w:style>
  <w:style w:type="character" w:styleId="Hyperlink">
    <w:name w:val="Hyperlink"/>
    <w:basedOn w:val="DefaultParagraphFont"/>
    <w:uiPriority w:val="99"/>
    <w:unhideWhenUsed/>
    <w:rsid w:val="000D4C0C"/>
    <w:rPr>
      <w:color w:val="0000FF" w:themeColor="hyperlink"/>
      <w:u w:val="single"/>
    </w:rPr>
  </w:style>
  <w:style w:type="paragraph" w:styleId="TOCHeading">
    <w:name w:val="TOC Heading"/>
    <w:basedOn w:val="Heading1"/>
    <w:next w:val="Normal"/>
    <w:uiPriority w:val="39"/>
    <w:unhideWhenUsed/>
    <w:qFormat/>
    <w:rsid w:val="000D4C0C"/>
    <w:pPr>
      <w:keepLines/>
      <w:numPr>
        <w:numId w:val="0"/>
      </w:numPr>
      <w:spacing w:before="480" w:after="0" w:line="276" w:lineRule="auto"/>
      <w:jc w:val="left"/>
      <w:outlineLvl w:val="9"/>
    </w:pPr>
    <w:rPr>
      <w:rFonts w:asciiTheme="majorHAnsi" w:eastAsiaTheme="majorEastAsia" w:hAnsiTheme="majorHAnsi" w:cstheme="majorBidi"/>
      <w:bCs/>
      <w:caps w:val="0"/>
      <w:color w:val="365F91" w:themeColor="accent1" w:themeShade="BF"/>
      <w:sz w:val="28"/>
      <w:szCs w:val="28"/>
      <w:lang w:val="en-US" w:eastAsia="ja-JP"/>
    </w:rPr>
  </w:style>
  <w:style w:type="paragraph" w:styleId="NoSpacing">
    <w:name w:val="No Spacing"/>
    <w:uiPriority w:val="1"/>
    <w:qFormat/>
    <w:rsid w:val="00A10D26"/>
    <w:pPr>
      <w:jc w:val="both"/>
    </w:pPr>
    <w:rPr>
      <w:sz w:val="24"/>
      <w:szCs w:val="24"/>
      <w:lang w:val="en-GB" w:eastAsia="en-US"/>
    </w:rPr>
  </w:style>
  <w:style w:type="paragraph" w:customStyle="1" w:styleId="Default">
    <w:name w:val="Default"/>
    <w:rsid w:val="00C105E8"/>
    <w:pPr>
      <w:autoSpaceDE w:val="0"/>
      <w:autoSpaceDN w:val="0"/>
      <w:adjustRightInd w:val="0"/>
    </w:pPr>
    <w:rPr>
      <w:rFonts w:ascii="Arial Mon" w:eastAsiaTheme="minorHAnsi" w:hAnsi="Arial Mon" w:cs="Arial Mon"/>
      <w:color w:val="000000"/>
      <w:sz w:val="24"/>
      <w:szCs w:val="24"/>
      <w:lang w:val="en-US" w:eastAsia="en-US"/>
    </w:rPr>
  </w:style>
  <w:style w:type="character" w:customStyle="1" w:styleId="BodytextArial">
    <w:name w:val="Body text + Arial"/>
    <w:basedOn w:val="DefaultParagraphFont"/>
    <w:uiPriority w:val="99"/>
    <w:rsid w:val="00C105E8"/>
    <w:rPr>
      <w:rFonts w:ascii="Arial" w:eastAsia="Arial Unicode MS" w:hAnsi="Arial" w:cs="Arial"/>
      <w:sz w:val="18"/>
      <w:szCs w:val="18"/>
      <w:u w:val="none"/>
    </w:rPr>
  </w:style>
  <w:style w:type="table" w:styleId="TableGrid">
    <w:name w:val="Table Grid"/>
    <w:basedOn w:val="TableNormal"/>
    <w:uiPriority w:val="39"/>
    <w:rsid w:val="00C105E8"/>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3">
    <w:name w:val="Heading #1 (3)_"/>
    <w:basedOn w:val="DefaultParagraphFont"/>
    <w:link w:val="Heading130"/>
    <w:uiPriority w:val="99"/>
    <w:rsid w:val="00C105E8"/>
    <w:rPr>
      <w:rFonts w:ascii="Arial" w:hAnsi="Arial" w:cs="Arial"/>
      <w:sz w:val="21"/>
      <w:szCs w:val="21"/>
      <w:shd w:val="clear" w:color="auto" w:fill="FFFFFF"/>
    </w:rPr>
  </w:style>
  <w:style w:type="paragraph" w:customStyle="1" w:styleId="Heading130">
    <w:name w:val="Heading #1 (3)"/>
    <w:basedOn w:val="Normal"/>
    <w:link w:val="Heading13"/>
    <w:uiPriority w:val="99"/>
    <w:rsid w:val="00C105E8"/>
    <w:pPr>
      <w:widowControl w:val="0"/>
      <w:shd w:val="clear" w:color="auto" w:fill="FFFFFF"/>
      <w:spacing w:after="360" w:line="240" w:lineRule="atLeast"/>
      <w:jc w:val="center"/>
      <w:outlineLvl w:val="0"/>
    </w:pPr>
    <w:rPr>
      <w:rFonts w:ascii="Arial" w:hAnsi="Arial" w:cs="Arial"/>
      <w:sz w:val="21"/>
      <w:szCs w:val="21"/>
      <w:lang w:val="en-AU" w:eastAsia="en-AU"/>
    </w:rPr>
  </w:style>
  <w:style w:type="character" w:customStyle="1" w:styleId="ListParagraphChar">
    <w:name w:val="List Paragraph Char"/>
    <w:basedOn w:val="DefaultParagraphFont"/>
    <w:link w:val="ListParagraph"/>
    <w:uiPriority w:val="34"/>
    <w:rsid w:val="00C105E8"/>
    <w:rPr>
      <w:rFonts w:ascii="Arial" w:hAnsi="Arial" w:cs="Arial"/>
      <w:sz w:val="24"/>
      <w:szCs w:val="24"/>
    </w:rPr>
  </w:style>
  <w:style w:type="character" w:customStyle="1" w:styleId="HeaderChar">
    <w:name w:val="Header Char"/>
    <w:basedOn w:val="DefaultParagraphFont"/>
    <w:link w:val="Header"/>
    <w:rsid w:val="001F6E55"/>
    <w:rPr>
      <w:szCs w:val="24"/>
      <w:lang w:val="en-GB" w:eastAsia="en-US"/>
    </w:rPr>
  </w:style>
  <w:style w:type="paragraph" w:styleId="Revision">
    <w:name w:val="Revision"/>
    <w:hidden/>
    <w:uiPriority w:val="99"/>
    <w:semiHidden/>
    <w:rsid w:val="004C0301"/>
    <w:rPr>
      <w:sz w:val="24"/>
      <w:szCs w:val="24"/>
      <w:lang w:val="en-GB" w:eastAsia="en-US"/>
    </w:rPr>
  </w:style>
  <w:style w:type="character" w:customStyle="1" w:styleId="Heading2Char">
    <w:name w:val="Heading 2 Char"/>
    <w:basedOn w:val="DefaultParagraphFont"/>
    <w:link w:val="Heading2"/>
    <w:rsid w:val="00B76145"/>
    <w:rPr>
      <w:b/>
      <w:sz w:val="24"/>
      <w:szCs w:val="24"/>
      <w:lang w:val="en-GB" w:eastAsia="en-US"/>
    </w:rPr>
  </w:style>
  <w:style w:type="character" w:customStyle="1" w:styleId="UnresolvedMention1">
    <w:name w:val="Unresolved Mention1"/>
    <w:basedOn w:val="DefaultParagraphFont"/>
    <w:uiPriority w:val="99"/>
    <w:semiHidden/>
    <w:unhideWhenUsed/>
    <w:rsid w:val="00981247"/>
    <w:rPr>
      <w:color w:val="605E5C"/>
      <w:shd w:val="clear" w:color="auto" w:fill="E1DFDD"/>
    </w:rPr>
  </w:style>
  <w:style w:type="character" w:styleId="FollowedHyperlink">
    <w:name w:val="FollowedHyperlink"/>
    <w:basedOn w:val="DefaultParagraphFont"/>
    <w:rsid w:val="005E1ADC"/>
    <w:rPr>
      <w:color w:val="800080" w:themeColor="followedHyperlink"/>
      <w:u w:val="single"/>
    </w:rPr>
  </w:style>
  <w:style w:type="character" w:styleId="Strong">
    <w:name w:val="Strong"/>
    <w:basedOn w:val="DefaultParagraphFont"/>
    <w:uiPriority w:val="22"/>
    <w:qFormat/>
    <w:rsid w:val="007956B8"/>
    <w:rPr>
      <w:b/>
      <w:bCs/>
    </w:rPr>
  </w:style>
  <w:style w:type="character" w:styleId="PlaceholderText">
    <w:name w:val="Placeholder Text"/>
    <w:basedOn w:val="DefaultParagraphFont"/>
    <w:uiPriority w:val="99"/>
    <w:semiHidden/>
    <w:rsid w:val="00233410"/>
    <w:rPr>
      <w:color w:val="808080"/>
    </w:rPr>
  </w:style>
  <w:style w:type="character" w:styleId="Emphasis">
    <w:name w:val="Emphasis"/>
    <w:basedOn w:val="DefaultParagraphFont"/>
    <w:qFormat/>
    <w:rsid w:val="00255088"/>
    <w:rPr>
      <w:i/>
      <w:iCs/>
    </w:rPr>
  </w:style>
  <w:style w:type="paragraph" w:styleId="Subtitle">
    <w:name w:val="Subtitle"/>
    <w:basedOn w:val="Normal"/>
    <w:next w:val="Normal"/>
    <w:link w:val="SubtitleChar"/>
    <w:qFormat/>
    <w:rsid w:val="0025508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255088"/>
    <w:rPr>
      <w:rFonts w:asciiTheme="minorHAnsi" w:eastAsiaTheme="minorEastAsia" w:hAnsiTheme="minorHAnsi" w:cstheme="minorBidi"/>
      <w:color w:val="5A5A5A" w:themeColor="text1" w:themeTint="A5"/>
      <w:spacing w:val="15"/>
      <w:sz w:val="22"/>
      <w:szCs w:val="22"/>
      <w:lang w:val="en-GB" w:eastAsia="en-US"/>
    </w:rPr>
  </w:style>
  <w:style w:type="character" w:styleId="UnresolvedMention">
    <w:name w:val="Unresolved Mention"/>
    <w:basedOn w:val="DefaultParagraphFont"/>
    <w:uiPriority w:val="99"/>
    <w:semiHidden/>
    <w:unhideWhenUsed/>
    <w:rsid w:val="00A935C4"/>
    <w:rPr>
      <w:color w:val="605E5C"/>
      <w:shd w:val="clear" w:color="auto" w:fill="E1DFDD"/>
    </w:rPr>
  </w:style>
  <w:style w:type="paragraph" w:styleId="NormalWeb">
    <w:name w:val="Normal (Web)"/>
    <w:basedOn w:val="Normal"/>
    <w:rsid w:val="00AF2E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53096">
      <w:bodyDiv w:val="1"/>
      <w:marLeft w:val="0"/>
      <w:marRight w:val="0"/>
      <w:marTop w:val="0"/>
      <w:marBottom w:val="0"/>
      <w:divBdr>
        <w:top w:val="none" w:sz="0" w:space="0" w:color="auto"/>
        <w:left w:val="none" w:sz="0" w:space="0" w:color="auto"/>
        <w:bottom w:val="none" w:sz="0" w:space="0" w:color="auto"/>
        <w:right w:val="none" w:sz="0" w:space="0" w:color="auto"/>
      </w:divBdr>
    </w:div>
    <w:div w:id="159277779">
      <w:bodyDiv w:val="1"/>
      <w:marLeft w:val="0"/>
      <w:marRight w:val="0"/>
      <w:marTop w:val="0"/>
      <w:marBottom w:val="0"/>
      <w:divBdr>
        <w:top w:val="none" w:sz="0" w:space="0" w:color="auto"/>
        <w:left w:val="none" w:sz="0" w:space="0" w:color="auto"/>
        <w:bottom w:val="none" w:sz="0" w:space="0" w:color="auto"/>
        <w:right w:val="none" w:sz="0" w:space="0" w:color="auto"/>
      </w:divBdr>
      <w:divsChild>
        <w:div w:id="1926647851">
          <w:marLeft w:val="0"/>
          <w:marRight w:val="0"/>
          <w:marTop w:val="0"/>
          <w:marBottom w:val="0"/>
          <w:divBdr>
            <w:top w:val="none" w:sz="0" w:space="0" w:color="auto"/>
            <w:left w:val="none" w:sz="0" w:space="0" w:color="auto"/>
            <w:bottom w:val="none" w:sz="0" w:space="0" w:color="auto"/>
            <w:right w:val="none" w:sz="0" w:space="0" w:color="auto"/>
          </w:divBdr>
          <w:divsChild>
            <w:div w:id="415565360">
              <w:marLeft w:val="0"/>
              <w:marRight w:val="0"/>
              <w:marTop w:val="0"/>
              <w:marBottom w:val="0"/>
              <w:divBdr>
                <w:top w:val="single" w:sz="24" w:space="0" w:color="auto"/>
                <w:left w:val="single" w:sz="24" w:space="0" w:color="auto"/>
                <w:bottom w:val="single" w:sz="24" w:space="0" w:color="auto"/>
                <w:right w:val="single" w:sz="24" w:space="0" w:color="auto"/>
              </w:divBdr>
              <w:divsChild>
                <w:div w:id="104447858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150755556">
      <w:bodyDiv w:val="1"/>
      <w:marLeft w:val="0"/>
      <w:marRight w:val="0"/>
      <w:marTop w:val="0"/>
      <w:marBottom w:val="0"/>
      <w:divBdr>
        <w:top w:val="none" w:sz="0" w:space="0" w:color="auto"/>
        <w:left w:val="none" w:sz="0" w:space="0" w:color="auto"/>
        <w:bottom w:val="none" w:sz="0" w:space="0" w:color="auto"/>
        <w:right w:val="none" w:sz="0" w:space="0" w:color="auto"/>
      </w:divBdr>
    </w:div>
    <w:div w:id="1332099239">
      <w:bodyDiv w:val="1"/>
      <w:marLeft w:val="0"/>
      <w:marRight w:val="0"/>
      <w:marTop w:val="0"/>
      <w:marBottom w:val="0"/>
      <w:divBdr>
        <w:top w:val="none" w:sz="0" w:space="0" w:color="auto"/>
        <w:left w:val="none" w:sz="0" w:space="0" w:color="auto"/>
        <w:bottom w:val="none" w:sz="0" w:space="0" w:color="auto"/>
        <w:right w:val="none" w:sz="0" w:space="0" w:color="auto"/>
      </w:divBdr>
      <w:divsChild>
        <w:div w:id="936208877">
          <w:marLeft w:val="0"/>
          <w:marRight w:val="0"/>
          <w:marTop w:val="120"/>
          <w:marBottom w:val="0"/>
          <w:divBdr>
            <w:top w:val="none" w:sz="0" w:space="0" w:color="auto"/>
            <w:left w:val="none" w:sz="0" w:space="0" w:color="auto"/>
            <w:bottom w:val="none" w:sz="0" w:space="0" w:color="auto"/>
            <w:right w:val="none" w:sz="0" w:space="0" w:color="auto"/>
          </w:divBdr>
          <w:divsChild>
            <w:div w:id="1815563608">
              <w:marLeft w:val="0"/>
              <w:marRight w:val="0"/>
              <w:marTop w:val="0"/>
              <w:marBottom w:val="0"/>
              <w:divBdr>
                <w:top w:val="none" w:sz="0" w:space="0" w:color="auto"/>
                <w:left w:val="none" w:sz="0" w:space="0" w:color="auto"/>
                <w:bottom w:val="none" w:sz="0" w:space="0" w:color="auto"/>
                <w:right w:val="none" w:sz="0" w:space="0" w:color="auto"/>
              </w:divBdr>
            </w:div>
          </w:divsChild>
        </w:div>
        <w:div w:id="2110616540">
          <w:marLeft w:val="0"/>
          <w:marRight w:val="0"/>
          <w:marTop w:val="0"/>
          <w:marBottom w:val="0"/>
          <w:divBdr>
            <w:top w:val="none" w:sz="0" w:space="0" w:color="auto"/>
            <w:left w:val="none" w:sz="0" w:space="0" w:color="auto"/>
            <w:bottom w:val="none" w:sz="0" w:space="0" w:color="auto"/>
            <w:right w:val="none" w:sz="0" w:space="0" w:color="auto"/>
          </w:divBdr>
          <w:divsChild>
            <w:div w:id="154193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427071">
      <w:bodyDiv w:val="1"/>
      <w:marLeft w:val="0"/>
      <w:marRight w:val="0"/>
      <w:marTop w:val="0"/>
      <w:marBottom w:val="0"/>
      <w:divBdr>
        <w:top w:val="none" w:sz="0" w:space="0" w:color="auto"/>
        <w:left w:val="none" w:sz="0" w:space="0" w:color="auto"/>
        <w:bottom w:val="none" w:sz="0" w:space="0" w:color="auto"/>
        <w:right w:val="none" w:sz="0" w:space="0" w:color="auto"/>
      </w:divBdr>
      <w:divsChild>
        <w:div w:id="875778427">
          <w:marLeft w:val="0"/>
          <w:marRight w:val="0"/>
          <w:marTop w:val="0"/>
          <w:marBottom w:val="0"/>
          <w:divBdr>
            <w:top w:val="none" w:sz="0" w:space="0" w:color="auto"/>
            <w:left w:val="none" w:sz="0" w:space="0" w:color="auto"/>
            <w:bottom w:val="none" w:sz="0" w:space="0" w:color="auto"/>
            <w:right w:val="none" w:sz="0" w:space="0" w:color="auto"/>
          </w:divBdr>
        </w:div>
        <w:div w:id="1956011158">
          <w:marLeft w:val="0"/>
          <w:marRight w:val="0"/>
          <w:marTop w:val="0"/>
          <w:marBottom w:val="0"/>
          <w:divBdr>
            <w:top w:val="none" w:sz="0" w:space="0" w:color="auto"/>
            <w:left w:val="none" w:sz="0" w:space="0" w:color="auto"/>
            <w:bottom w:val="none" w:sz="0" w:space="0" w:color="auto"/>
            <w:right w:val="none" w:sz="0" w:space="0" w:color="auto"/>
          </w:divBdr>
        </w:div>
        <w:div w:id="2066291192">
          <w:marLeft w:val="0"/>
          <w:marRight w:val="0"/>
          <w:marTop w:val="0"/>
          <w:marBottom w:val="0"/>
          <w:divBdr>
            <w:top w:val="none" w:sz="0" w:space="0" w:color="auto"/>
            <w:left w:val="none" w:sz="0" w:space="0" w:color="auto"/>
            <w:bottom w:val="none" w:sz="0" w:space="0" w:color="auto"/>
            <w:right w:val="none" w:sz="0" w:space="0" w:color="auto"/>
          </w:divBdr>
        </w:div>
      </w:divsChild>
    </w:div>
    <w:div w:id="1581452619">
      <w:bodyDiv w:val="1"/>
      <w:marLeft w:val="0"/>
      <w:marRight w:val="0"/>
      <w:marTop w:val="0"/>
      <w:marBottom w:val="0"/>
      <w:divBdr>
        <w:top w:val="none" w:sz="0" w:space="0" w:color="auto"/>
        <w:left w:val="none" w:sz="0" w:space="0" w:color="auto"/>
        <w:bottom w:val="none" w:sz="0" w:space="0" w:color="auto"/>
        <w:right w:val="none" w:sz="0" w:space="0" w:color="auto"/>
      </w:divBdr>
      <w:divsChild>
        <w:div w:id="87626612">
          <w:marLeft w:val="0"/>
          <w:marRight w:val="0"/>
          <w:marTop w:val="0"/>
          <w:marBottom w:val="0"/>
          <w:divBdr>
            <w:top w:val="none" w:sz="0" w:space="0" w:color="auto"/>
            <w:left w:val="none" w:sz="0" w:space="0" w:color="auto"/>
            <w:bottom w:val="none" w:sz="0" w:space="0" w:color="auto"/>
            <w:right w:val="none" w:sz="0" w:space="0" w:color="auto"/>
          </w:divBdr>
          <w:divsChild>
            <w:div w:id="25247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24041">
      <w:bodyDiv w:val="1"/>
      <w:marLeft w:val="0"/>
      <w:marRight w:val="0"/>
      <w:marTop w:val="0"/>
      <w:marBottom w:val="0"/>
      <w:divBdr>
        <w:top w:val="none" w:sz="0" w:space="0" w:color="auto"/>
        <w:left w:val="none" w:sz="0" w:space="0" w:color="auto"/>
        <w:bottom w:val="none" w:sz="0" w:space="0" w:color="auto"/>
        <w:right w:val="none" w:sz="0" w:space="0" w:color="auto"/>
      </w:divBdr>
      <w:divsChild>
        <w:div w:id="1312517817">
          <w:marLeft w:val="0"/>
          <w:marRight w:val="0"/>
          <w:marTop w:val="0"/>
          <w:marBottom w:val="0"/>
          <w:divBdr>
            <w:top w:val="none" w:sz="0" w:space="0" w:color="auto"/>
            <w:left w:val="none" w:sz="0" w:space="0" w:color="auto"/>
            <w:bottom w:val="none" w:sz="0" w:space="0" w:color="auto"/>
            <w:right w:val="none" w:sz="0" w:space="0" w:color="auto"/>
          </w:divBdr>
        </w:div>
      </w:divsChild>
    </w:div>
    <w:div w:id="2124222444">
      <w:bodyDiv w:val="1"/>
      <w:marLeft w:val="0"/>
      <w:marRight w:val="0"/>
      <w:marTop w:val="0"/>
      <w:marBottom w:val="0"/>
      <w:divBdr>
        <w:top w:val="none" w:sz="0" w:space="0" w:color="auto"/>
        <w:left w:val="none" w:sz="0" w:space="0" w:color="auto"/>
        <w:bottom w:val="none" w:sz="0" w:space="0" w:color="auto"/>
        <w:right w:val="none" w:sz="0" w:space="0" w:color="auto"/>
      </w:divBdr>
    </w:div>
    <w:div w:id="2128960488">
      <w:bodyDiv w:val="1"/>
      <w:marLeft w:val="0"/>
      <w:marRight w:val="0"/>
      <w:marTop w:val="0"/>
      <w:marBottom w:val="0"/>
      <w:divBdr>
        <w:top w:val="none" w:sz="0" w:space="0" w:color="auto"/>
        <w:left w:val="none" w:sz="0" w:space="0" w:color="auto"/>
        <w:bottom w:val="none" w:sz="0" w:space="0" w:color="auto"/>
        <w:right w:val="none" w:sz="0" w:space="0" w:color="auto"/>
      </w:divBdr>
      <w:divsChild>
        <w:div w:id="16975697">
          <w:marLeft w:val="0"/>
          <w:marRight w:val="0"/>
          <w:marTop w:val="0"/>
          <w:marBottom w:val="0"/>
          <w:divBdr>
            <w:top w:val="none" w:sz="0" w:space="0" w:color="auto"/>
            <w:left w:val="none" w:sz="0" w:space="0" w:color="auto"/>
            <w:bottom w:val="none" w:sz="0" w:space="0" w:color="auto"/>
            <w:right w:val="none" w:sz="0" w:space="0" w:color="auto"/>
          </w:divBdr>
          <w:divsChild>
            <w:div w:id="879172967">
              <w:marLeft w:val="0"/>
              <w:marRight w:val="0"/>
              <w:marTop w:val="0"/>
              <w:marBottom w:val="0"/>
              <w:divBdr>
                <w:top w:val="single" w:sz="24" w:space="0" w:color="auto"/>
                <w:left w:val="single" w:sz="24" w:space="0" w:color="auto"/>
                <w:bottom w:val="single" w:sz="24" w:space="0" w:color="auto"/>
                <w:right w:val="single" w:sz="24" w:space="0" w:color="auto"/>
              </w:divBdr>
              <w:divsChild>
                <w:div w:id="201892503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c970\Downloads\Thesis_template%20(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C6B30A-AE4E-401C-A415-9D22AEFA52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Thesis_template (3)</Template>
  <TotalTime>664</TotalTime>
  <Pages>20</Pages>
  <Words>1867</Words>
  <Characters>16532</Characters>
  <Application>Microsoft Office Word</Application>
  <DocSecurity>0</DocSecurity>
  <Lines>590</Lines>
  <Paragraphs>176</Paragraphs>
  <ScaleCrop>false</ScaleCrop>
  <HeadingPairs>
    <vt:vector size="2" baseType="variant">
      <vt:variant>
        <vt:lpstr>Title</vt:lpstr>
      </vt:variant>
      <vt:variant>
        <vt:i4>1</vt:i4>
      </vt:variant>
    </vt:vector>
  </HeadingPairs>
  <TitlesOfParts>
    <vt:vector size="1" baseType="lpstr">
      <vt:lpstr>Name of Department (Times New Roman 12pt/Bold)</vt:lpstr>
    </vt:vector>
  </TitlesOfParts>
  <Company>Curtin University</Company>
  <LinksUpToDate>false</LinksUpToDate>
  <CharactersWithSpaces>18223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 of Department (Times New Roman 12pt/Bold)</dc:title>
  <dc:subject/>
  <dc:creator>nrngo</dc:creator>
  <cp:keywords/>
  <dc:description/>
  <cp:lastModifiedBy>Одонтунгалаг Будсүрэн</cp:lastModifiedBy>
  <cp:revision>21</cp:revision>
  <cp:lastPrinted>2026-04-21T06:59:00Z</cp:lastPrinted>
  <dcterms:created xsi:type="dcterms:W3CDTF">2026-04-20T09:42:00Z</dcterms:created>
  <dcterms:modified xsi:type="dcterms:W3CDTF">2026-04-23T10:48:00Z</dcterms:modified>
</cp:coreProperties>
</file>